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71F8" w14:textId="3E870750" w:rsidR="00657426" w:rsidRPr="00657426" w:rsidRDefault="008418A6" w:rsidP="33E60E24">
      <w:pPr>
        <w:pStyle w:val="Heading2"/>
        <w:tabs>
          <w:tab w:val="left" w:pos="705"/>
          <w:tab w:val="center" w:pos="5245"/>
        </w:tabs>
        <w:ind w:right="-284"/>
        <w:jc w:val="left"/>
        <w:rPr>
          <w:rFonts w:ascii="DINPro-Regular" w:hAnsi="DINPro-Regular" w:cs="Times New Roman"/>
          <w:sz w:val="28"/>
          <w:szCs w:val="28"/>
        </w:rPr>
      </w:pPr>
      <w:r>
        <w:rPr>
          <w:rFonts w:ascii="DINPro-Regular" w:hAnsi="DINPro-Regular" w:cs="Times New Roman"/>
          <w:noProof/>
          <w:sz w:val="28"/>
          <w:szCs w:val="22"/>
          <w:lang w:val="en-IN" w:eastAsia="en-IN" w:bidi="ta-IN"/>
        </w:rPr>
        <w:drawing>
          <wp:anchor distT="0" distB="0" distL="114300" distR="114300" simplePos="0" relativeHeight="251658240" behindDoc="1" locked="0" layoutInCell="1" allowOverlap="1" wp14:anchorId="0396FAF5" wp14:editId="52263D3A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800100" cy="848565"/>
            <wp:effectExtent l="0" t="0" r="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4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07EF">
        <w:rPr>
          <w:rFonts w:ascii="DINPro-Regular" w:hAnsi="DINPro-Regular" w:cs="Times New Roman"/>
          <w:sz w:val="28"/>
          <w:szCs w:val="22"/>
        </w:rPr>
        <w:tab/>
      </w:r>
      <w:r w:rsidR="00CF07EF">
        <w:rPr>
          <w:rFonts w:ascii="DINPro-Regular" w:hAnsi="DINPro-Regular" w:cs="Times New Roman"/>
          <w:sz w:val="28"/>
          <w:szCs w:val="22"/>
        </w:rPr>
        <w:tab/>
      </w:r>
      <w:r w:rsidR="301FB01C" w:rsidRPr="00657426">
        <w:rPr>
          <w:rFonts w:ascii="DINPro-Regular" w:hAnsi="DINPro-Regular" w:cs="Times New Roman"/>
          <w:sz w:val="28"/>
          <w:szCs w:val="28"/>
        </w:rPr>
        <w:t xml:space="preserve">                </w:t>
      </w:r>
      <w:r w:rsidR="00657426" w:rsidRPr="00657426">
        <w:rPr>
          <w:rFonts w:ascii="DINPro-Regular" w:hAnsi="DINPro-Regular" w:cs="Times New Roman"/>
          <w:sz w:val="28"/>
          <w:szCs w:val="28"/>
        </w:rPr>
        <w:t>KUMARAGURU COLLEGE OF LIBERAL ARTS AND SCIENCE</w:t>
      </w:r>
    </w:p>
    <w:p w14:paraId="096624F1" w14:textId="77777777" w:rsidR="00657426" w:rsidRPr="00CF07EF" w:rsidRDefault="00657426" w:rsidP="00657426">
      <w:pPr>
        <w:jc w:val="center"/>
        <w:rPr>
          <w:rFonts w:ascii="DINPro-Regular" w:hAnsi="DINPro-Regular"/>
          <w:b/>
          <w:szCs w:val="22"/>
        </w:rPr>
      </w:pPr>
      <w:r w:rsidRPr="00CF07EF">
        <w:rPr>
          <w:rFonts w:ascii="DINPro-Regular" w:hAnsi="DINPro-Regular"/>
          <w:b/>
          <w:szCs w:val="22"/>
        </w:rPr>
        <w:t xml:space="preserve">Affiliated to </w:t>
      </w:r>
      <w:proofErr w:type="spellStart"/>
      <w:r w:rsidRPr="00CF07EF">
        <w:rPr>
          <w:rFonts w:ascii="DINPro-Regular" w:hAnsi="DINPro-Regular"/>
          <w:b/>
          <w:szCs w:val="22"/>
        </w:rPr>
        <w:t>Bharathiar</w:t>
      </w:r>
      <w:proofErr w:type="spellEnd"/>
      <w:r w:rsidRPr="00CF07EF">
        <w:rPr>
          <w:rFonts w:ascii="DINPro-Regular" w:hAnsi="DINPro-Regular"/>
          <w:b/>
          <w:szCs w:val="22"/>
        </w:rPr>
        <w:t xml:space="preserve"> University</w:t>
      </w:r>
    </w:p>
    <w:p w14:paraId="2EA3EFF8" w14:textId="5F01C770" w:rsidR="00657426" w:rsidRDefault="00657426" w:rsidP="00CF07EF">
      <w:pPr>
        <w:pStyle w:val="Heading1"/>
        <w:spacing w:line="360" w:lineRule="auto"/>
        <w:rPr>
          <w:rFonts w:ascii="DINPro-Regular" w:hAnsi="DINPro-Regular" w:cs="Times New Roman"/>
          <w:b/>
          <w:sz w:val="24"/>
          <w:szCs w:val="22"/>
        </w:rPr>
      </w:pPr>
      <w:proofErr w:type="spellStart"/>
      <w:r w:rsidRPr="00CF07EF">
        <w:rPr>
          <w:rFonts w:ascii="DINPro-Regular" w:hAnsi="DINPro-Regular" w:cs="Times New Roman"/>
          <w:b/>
          <w:sz w:val="24"/>
          <w:szCs w:val="22"/>
        </w:rPr>
        <w:t>Saravanampatti</w:t>
      </w:r>
      <w:proofErr w:type="spellEnd"/>
      <w:r w:rsidRPr="00CF07EF">
        <w:rPr>
          <w:rFonts w:ascii="DINPro-Regular" w:hAnsi="DINPro-Regular" w:cs="Times New Roman"/>
          <w:b/>
          <w:sz w:val="24"/>
          <w:szCs w:val="22"/>
        </w:rPr>
        <w:t>, Coimbatore – 641 0</w:t>
      </w:r>
      <w:r w:rsidR="00CF07EF">
        <w:rPr>
          <w:rFonts w:ascii="DINPro-Regular" w:hAnsi="DINPro-Regular" w:cs="Times New Roman"/>
          <w:b/>
          <w:sz w:val="24"/>
          <w:szCs w:val="22"/>
        </w:rPr>
        <w:t>49</w:t>
      </w:r>
    </w:p>
    <w:p w14:paraId="624D0068" w14:textId="1E3C1361" w:rsidR="00CF07EF" w:rsidRPr="00CF07EF" w:rsidRDefault="00CF07EF" w:rsidP="5C3CB316">
      <w:pPr>
        <w:jc w:val="center"/>
        <w:rPr>
          <w:rFonts w:ascii="DINPro-Regular" w:hAnsi="DINPro-Regular"/>
          <w:b/>
          <w:bCs/>
          <w:sz w:val="28"/>
          <w:szCs w:val="28"/>
        </w:rPr>
      </w:pPr>
      <w:r>
        <w:t>Department of B.Sc. Data Science</w:t>
      </w:r>
    </w:p>
    <w:p w14:paraId="1C9D0A6B" w14:textId="70536873" w:rsidR="00CF07EF" w:rsidRDefault="00D728BD" w:rsidP="00CF07EF">
      <w:pPr>
        <w:spacing w:line="360" w:lineRule="auto"/>
        <w:jc w:val="center"/>
        <w:rPr>
          <w:rFonts w:ascii="DINPro-Regular" w:hAnsi="DINPro-Regular"/>
          <w:b/>
          <w:szCs w:val="22"/>
        </w:rPr>
      </w:pPr>
      <w:proofErr w:type="gramStart"/>
      <w:proofErr w:type="gramEnd"/>
      <w:r>
        <w:t>Mid-Term: September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552"/>
        <w:gridCol w:w="5381"/>
      </w:tblGrid>
      <w:tr w:rsidR="00DC2A73" w14:paraId="0ED0F8B6" w14:textId="77777777" w:rsidTr="5C3CB316">
        <w:tc>
          <w:tcPr>
            <w:tcW w:w="2263" w:type="dxa"/>
            <w:vAlign w:val="center"/>
          </w:tcPr>
          <w:p w14:paraId="57595681" w14:textId="2C7AE0C2" w:rsidR="00DC2A73" w:rsidRDefault="67355A72" w:rsidP="00D81ABC">
            <w:pPr>
              <w:jc w:val="center"/>
              <w:rPr>
                <w:rFonts w:ascii="DINPro-Regular" w:hAnsi="DINPro-Regular"/>
                <w:b/>
                <w:bCs/>
              </w:rPr>
            </w:pPr>
            <w:proofErr w:type="gramStart"/>
            <w:proofErr w:type="gramEnd"/>
            <w:r>
              <w:t>Batch: 2023 - 2026</w:t>
            </w:r>
          </w:p>
        </w:tc>
        <w:tc>
          <w:tcPr>
            <w:tcW w:w="2552" w:type="dxa"/>
            <w:vAlign w:val="center"/>
          </w:tcPr>
          <w:p w14:paraId="195878B2" w14:textId="53FD1ABC" w:rsidR="00DC2A73" w:rsidRDefault="67355A72" w:rsidP="00D81ABC">
            <w:pPr>
              <w:jc w:val="center"/>
              <w:rPr>
                <w:rFonts w:ascii="DINPro-Regular" w:hAnsi="DINPro-Regular"/>
                <w:b/>
                <w:bCs/>
              </w:rPr>
            </w:pPr>
            <w:proofErr w:type="gramStart"/>
            <w:proofErr w:type="gramEnd"/>
            <w:r>
              <w:t xml:space="preserve">Class: B.Sc. Data Science </w:t>
            </w:r>
          </w:p>
        </w:tc>
        <w:tc>
          <w:tcPr>
            <w:tcW w:w="5381" w:type="dxa"/>
            <w:vAlign w:val="center"/>
          </w:tcPr>
          <w:p w14:paraId="721AF25E" w14:textId="401DF6D1" w:rsidR="00DC2A73" w:rsidRDefault="67355A72" w:rsidP="005B001E">
            <w:pPr>
              <w:rPr>
                <w:rFonts w:ascii="DINPro-Regular" w:hAnsi="DINPro-Regular"/>
                <w:b/>
                <w:bCs/>
              </w:rPr>
            </w:pPr>
            <w:proofErr w:type="gramStart"/>
            <w:proofErr w:type="gramEnd"/>
            <w:r>
              <w:t>Subject Title: Deep Learning</w:t>
            </w:r>
          </w:p>
        </w:tc>
      </w:tr>
      <w:tr w:rsidR="00DC2A73" w14:paraId="579065BE" w14:textId="77777777" w:rsidTr="5C3CB316">
        <w:tc>
          <w:tcPr>
            <w:tcW w:w="2263" w:type="dxa"/>
            <w:vAlign w:val="center"/>
          </w:tcPr>
          <w:p w14:paraId="01E21BA3" w14:textId="37F0E104" w:rsidR="00DC2A73" w:rsidRDefault="67355A72" w:rsidP="5C3CB316">
            <w:pPr>
              <w:spacing w:line="360" w:lineRule="auto"/>
              <w:jc w:val="center"/>
              <w:rPr>
                <w:rFonts w:ascii="DINPro-Regular" w:hAnsi="DINPro-Regular"/>
                <w:b/>
                <w:bCs/>
              </w:rPr>
            </w:pPr>
            <w:proofErr w:type="gramStart"/>
            <w:proofErr w:type="gramEnd"/>
            <w:r>
              <w:t>Semester: Semester V - Odd</w:t>
            </w:r>
          </w:p>
        </w:tc>
        <w:tc>
          <w:tcPr>
            <w:tcW w:w="2552" w:type="dxa"/>
            <w:vAlign w:val="center"/>
          </w:tcPr>
          <w:p w14:paraId="5A4AF48F" w14:textId="35D26B94" w:rsidR="00DC2A73" w:rsidRDefault="00DC2A73" w:rsidP="00DC2A73">
            <w:pPr>
              <w:spacing w:line="360" w:lineRule="auto"/>
              <w:jc w:val="center"/>
              <w:rPr>
                <w:rFonts w:ascii="DINPro-Regular" w:hAnsi="DINPro-Regular"/>
                <w:b/>
                <w:szCs w:val="22"/>
              </w:rPr>
            </w:pPr>
            <w:r>
              <w:rPr>
                <w:rFonts w:ascii="DINPro-Regular" w:hAnsi="DINPro-Regular"/>
                <w:b/>
                <w:szCs w:val="22"/>
              </w:rPr>
              <w:t xml:space="preserve">Max. Marks: </w:t>
            </w:r>
            <w:r w:rsidR="00CB1DD1">
              <w:rPr>
                <w:rFonts w:ascii="DINPro-Regular" w:hAnsi="DINPro-Regular"/>
                <w:b/>
                <w:szCs w:val="22"/>
              </w:rPr>
              <w:t>5</w:t>
            </w:r>
            <w:r>
              <w:rPr>
                <w:rFonts w:ascii="DINPro-Regular" w:hAnsi="DINPro-Regular"/>
                <w:b/>
                <w:szCs w:val="22"/>
              </w:rPr>
              <w:t>0</w:t>
            </w:r>
          </w:p>
        </w:tc>
        <w:tc>
          <w:tcPr>
            <w:tcW w:w="5381" w:type="dxa"/>
            <w:vAlign w:val="center"/>
          </w:tcPr>
          <w:p w14:paraId="08950293" w14:textId="7D4A49AF" w:rsidR="00DC2A73" w:rsidRDefault="00DC2A73" w:rsidP="00D81ABC">
            <w:pPr>
              <w:spacing w:line="360" w:lineRule="auto"/>
              <w:rPr>
                <w:rFonts w:ascii="DINPro-Regular" w:hAnsi="DINPro-Regular"/>
                <w:b/>
                <w:szCs w:val="22"/>
              </w:rPr>
            </w:pPr>
            <w:r>
              <w:rPr>
                <w:rFonts w:ascii="DINPro-Regular" w:hAnsi="DINPro-Regular"/>
                <w:b/>
                <w:szCs w:val="22"/>
              </w:rPr>
              <w:t xml:space="preserve">Time Duration: 2 </w:t>
            </w:r>
            <w:proofErr w:type="spellStart"/>
            <w:r>
              <w:rPr>
                <w:rFonts w:ascii="DINPro-Regular" w:hAnsi="DINPro-Regular"/>
                <w:b/>
                <w:szCs w:val="22"/>
              </w:rPr>
              <w:t>Hrs</w:t>
            </w:r>
            <w:proofErr w:type="spellEnd"/>
          </w:p>
        </w:tc>
      </w:tr>
    </w:tbl>
    <w:p w14:paraId="28448F9F" w14:textId="77777777" w:rsidR="007422F4" w:rsidRDefault="007422F4" w:rsidP="007422F4">
      <w:pPr>
        <w:jc w:val="center"/>
        <w:rPr>
          <w:rFonts w:ascii="DINPro-Regular" w:hAnsi="DINPro-Regular"/>
          <w:b/>
          <w:sz w:val="20"/>
          <w:szCs w:val="20"/>
        </w:rPr>
      </w:pPr>
    </w:p>
    <w:p w14:paraId="44BF479C" w14:textId="77777777" w:rsidR="008C4BAE" w:rsidRPr="007422F4" w:rsidRDefault="008C4BAE" w:rsidP="008C4BAE">
      <w:pPr>
        <w:jc w:val="center"/>
        <w:rPr>
          <w:rFonts w:ascii="DINPro-Regular" w:hAnsi="DINPro-Regular"/>
          <w:b/>
          <w:szCs w:val="20"/>
        </w:rPr>
      </w:pPr>
      <w:r w:rsidRPr="007422F4">
        <w:rPr>
          <w:rFonts w:ascii="DINPro-Regular" w:hAnsi="DINPro-Regular"/>
          <w:b/>
          <w:szCs w:val="20"/>
        </w:rPr>
        <w:t>Section A</w:t>
      </w:r>
    </w:p>
    <w:p w14:paraId="44B67A87" w14:textId="0FB84918" w:rsidR="00805C53" w:rsidRPr="00EF3B1B" w:rsidRDefault="008C4BAE" w:rsidP="008C4BAE">
      <w:pPr>
        <w:jc w:val="center"/>
        <w:rPr>
          <w:rFonts w:ascii="DINPro-Regular" w:hAnsi="DINPro-Regular"/>
          <w:b/>
          <w:sz w:val="14"/>
          <w:szCs w:val="10"/>
        </w:rPr>
      </w:pPr>
      <w:r w:rsidRPr="007422F4">
        <w:rPr>
          <w:rFonts w:ascii="DINPro-Regular" w:hAnsi="DINPro-Regular"/>
          <w:b/>
          <w:szCs w:val="20"/>
        </w:rPr>
        <w:t>Answer all questions (</w:t>
      </w:r>
      <w:r w:rsidR="00E51AF7">
        <w:rPr>
          <w:rFonts w:ascii="DINPro-Regular" w:hAnsi="DINPro-Regular"/>
          <w:b/>
          <w:szCs w:val="20"/>
        </w:rPr>
        <w:t>10</w:t>
      </w:r>
      <w:r>
        <w:rPr>
          <w:rFonts w:ascii="DINPro-Regular" w:hAnsi="DINPro-Regular"/>
          <w:b/>
          <w:szCs w:val="20"/>
        </w:rPr>
        <w:t xml:space="preserve"> x 1</w:t>
      </w:r>
      <w:r w:rsidRPr="007422F4">
        <w:rPr>
          <w:rFonts w:ascii="DINPro-Regular" w:hAnsi="DINPro-Regular"/>
          <w:b/>
          <w:szCs w:val="20"/>
        </w:rPr>
        <w:t xml:space="preserve"> = </w:t>
      </w:r>
      <w:r w:rsidR="00E51AF7">
        <w:rPr>
          <w:rFonts w:ascii="DINPro-Regular" w:hAnsi="DINPro-Regular"/>
          <w:b/>
          <w:szCs w:val="20"/>
        </w:rPr>
        <w:t>10</w:t>
      </w:r>
      <w:r w:rsidRPr="007422F4">
        <w:rPr>
          <w:rFonts w:ascii="DINPro-Regular" w:hAnsi="DINPro-Regular"/>
          <w:b/>
          <w:szCs w:val="20"/>
        </w:rPr>
        <w:t>)</w:t>
      </w:r>
    </w:p>
    <w:tbl>
      <w:tblPr>
        <w:tblW w:w="10207" w:type="dxa"/>
        <w:jc w:val="center"/>
        <w:tblLook w:val="0000" w:firstRow="0" w:lastRow="0" w:firstColumn="0" w:lastColumn="0" w:noHBand="0" w:noVBand="0"/>
      </w:tblPr>
      <w:tblGrid>
        <w:gridCol w:w="1068"/>
        <w:gridCol w:w="354"/>
        <w:gridCol w:w="3864"/>
        <w:gridCol w:w="355"/>
        <w:gridCol w:w="4566"/>
      </w:tblGrid>
      <w:tr w:rsidR="005A4215" w:rsidRPr="003174EE" w14:paraId="3DCD74CF" w14:textId="77777777" w:rsidTr="00D926B5">
        <w:trPr>
          <w:jc w:val="center"/>
        </w:trPr>
        <w:tc>
          <w:tcPr>
            <w:tcW w:w="1068" w:type="dxa"/>
          </w:tcPr>
          <w:p w14:paraId="41B91AEB" w14:textId="6018C599" w:rsidR="005A4215" w:rsidRPr="00215B44" w:rsidRDefault="005A4215" w:rsidP="00CB1DD1">
            <w:pPr>
              <w:jc w:val="center"/>
              <w:rPr>
                <w:rFonts w:ascii="DINPro-Regular" w:hAnsi="DINPro-Regular"/>
                <w:b/>
                <w:bCs/>
                <w:sz w:val="22"/>
                <w:szCs w:val="22"/>
              </w:rPr>
            </w:pPr>
            <w:r>
              <w:rPr>
                <w:rFonts w:ascii="DINPro-Regular" w:hAnsi="DINPro-Regular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9139" w:type="dxa"/>
            <w:gridSpan w:val="4"/>
          </w:tcPr>
          <w:p w14:paraId="6CEF9253" w14:textId="5E1EAB3E" w:rsidR="005A4215" w:rsidRPr="00EF3B1B" w:rsidRDefault="00AD1D93" w:rsidP="5C3CB316">
            <w:pPr>
              <w:rPr>
                <w:rFonts w:ascii="DINPro-Regular" w:hAnsi="DINPro-Regular"/>
                <w:sz w:val="20"/>
                <w:szCs w:val="20"/>
              </w:rPr>
            </w:pPr>
            <w:r>
              <w:t>What is the fundamental unit of a neural network, inspired by biological neurons?</w:t>
            </w:r>
          </w:p>
        </w:tc>
      </w:tr>
      <w:tr w:rsidR="008C4BAE" w:rsidRPr="003174EE" w14:paraId="32870F98" w14:textId="77777777" w:rsidTr="00D926B5">
        <w:trPr>
          <w:jc w:val="center"/>
        </w:trPr>
        <w:tc>
          <w:tcPr>
            <w:tcW w:w="1068" w:type="dxa"/>
          </w:tcPr>
          <w:p w14:paraId="080AF887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bCs/>
                <w:sz w:val="22"/>
                <w:szCs w:val="22"/>
              </w:rPr>
            </w:pPr>
          </w:p>
        </w:tc>
        <w:tc>
          <w:tcPr>
            <w:tcW w:w="354" w:type="dxa"/>
          </w:tcPr>
          <w:p w14:paraId="27ECFF7A" w14:textId="47730FA1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4A11BA25" w14:textId="4CAFCD04" w:rsidR="008C4BAE" w:rsidRPr="00EF3B1B" w:rsidRDefault="00AD1D93" w:rsidP="5C3CB316">
            <w:pPr>
              <w:rPr>
                <w:rFonts w:ascii="DINPro-Regular" w:hAnsi="DINPro-Regular"/>
                <w:sz w:val="20"/>
                <w:szCs w:val="20"/>
              </w:rPr>
            </w:pPr>
            <w:r>
              <w:t>A) Axon</w:t>
            </w:r>
          </w:p>
        </w:tc>
        <w:tc>
          <w:tcPr>
            <w:tcW w:w="355" w:type="dxa"/>
          </w:tcPr>
          <w:p w14:paraId="251EFA94" w14:textId="0D06704C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307FD124" w14:textId="4E3BAEBB" w:rsidR="008C4BAE" w:rsidRPr="00EF3B1B" w:rsidRDefault="00AD1D93" w:rsidP="5C3CB316">
            <w:pPr>
              <w:rPr>
                <w:rFonts w:ascii="DINPro-Regular" w:hAnsi="DINPro-Regular"/>
                <w:sz w:val="20"/>
                <w:szCs w:val="20"/>
              </w:rPr>
            </w:pPr>
            <w:r>
              <w:t>C) Neuron</w:t>
            </w:r>
          </w:p>
        </w:tc>
      </w:tr>
      <w:tr w:rsidR="008C4BAE" w:rsidRPr="003174EE" w14:paraId="05998453" w14:textId="77777777" w:rsidTr="00D926B5">
        <w:trPr>
          <w:jc w:val="center"/>
        </w:trPr>
        <w:tc>
          <w:tcPr>
            <w:tcW w:w="1068" w:type="dxa"/>
          </w:tcPr>
          <w:p w14:paraId="026E18EF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bCs/>
                <w:sz w:val="22"/>
                <w:szCs w:val="22"/>
              </w:rPr>
            </w:pPr>
          </w:p>
        </w:tc>
        <w:tc>
          <w:tcPr>
            <w:tcW w:w="354" w:type="dxa"/>
          </w:tcPr>
          <w:p w14:paraId="54BF2CB7" w14:textId="242B75DF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4523428C" w14:textId="47DED8FC" w:rsidR="008C4BAE" w:rsidRPr="00EF3B1B" w:rsidRDefault="00AD1D93" w:rsidP="5C3CB316">
            <w:pPr>
              <w:rPr>
                <w:rFonts w:ascii="DINPro-Regular" w:hAnsi="DINPro-Regular"/>
                <w:sz w:val="20"/>
                <w:szCs w:val="20"/>
              </w:rPr>
            </w:pPr>
            <w:r>
              <w:t>B) Dendrite</w:t>
            </w:r>
          </w:p>
        </w:tc>
        <w:tc>
          <w:tcPr>
            <w:tcW w:w="355" w:type="dxa"/>
          </w:tcPr>
          <w:p w14:paraId="74BCCC13" w14:textId="4B0ECC2E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09EDDF3B" w14:textId="20858A79" w:rsidR="008C4BAE" w:rsidRPr="00EF3B1B" w:rsidRDefault="00AD1D93" w:rsidP="5C3CB316">
            <w:pPr>
              <w:rPr>
                <w:rFonts w:ascii="DINPro-Regular" w:hAnsi="DINPro-Regular"/>
                <w:sz w:val="20"/>
                <w:szCs w:val="20"/>
              </w:rPr>
            </w:pPr>
            <w:r>
              <w:t>D) Synapse</w:t>
            </w:r>
          </w:p>
        </w:tc>
      </w:tr>
      <w:tr w:rsidR="008C4BAE" w:rsidRPr="003174EE" w14:paraId="63CC0BCF" w14:textId="77777777" w:rsidTr="00D926B5">
        <w:trPr>
          <w:trHeight w:val="95"/>
          <w:jc w:val="center"/>
        </w:trPr>
        <w:tc>
          <w:tcPr>
            <w:tcW w:w="10207" w:type="dxa"/>
            <w:gridSpan w:val="5"/>
          </w:tcPr>
          <w:p w14:paraId="6D7605DE" w14:textId="77777777" w:rsidR="008C4BAE" w:rsidRPr="00EF3B1B" w:rsidRDefault="008C4BAE" w:rsidP="00CB1DD1">
            <w:pPr>
              <w:rPr>
                <w:rFonts w:ascii="DINPro-Regular" w:hAnsi="DINPro-Regular"/>
                <w:sz w:val="14"/>
                <w:szCs w:val="20"/>
              </w:rPr>
            </w:pPr>
          </w:p>
        </w:tc>
      </w:tr>
      <w:tr w:rsidR="00AD1D93" w:rsidRPr="003174EE" w14:paraId="293E6794" w14:textId="77777777" w:rsidTr="00D926B5">
        <w:trPr>
          <w:cantSplit/>
          <w:jc w:val="center"/>
        </w:trPr>
        <w:tc>
          <w:tcPr>
            <w:tcW w:w="1068" w:type="dxa"/>
          </w:tcPr>
          <w:p w14:paraId="25EDEF46" w14:textId="77777777" w:rsidR="00AD1D93" w:rsidRPr="00215B44" w:rsidRDefault="00AD1D93" w:rsidP="00AD1D93">
            <w:pPr>
              <w:jc w:val="center"/>
              <w:rPr>
                <w:rFonts w:ascii="DINPro-Regular" w:hAnsi="DINPro-Regular"/>
                <w:b/>
                <w:bCs/>
                <w:sz w:val="22"/>
                <w:szCs w:val="22"/>
              </w:rPr>
            </w:pPr>
            <w:r w:rsidRPr="00215B44">
              <w:rPr>
                <w:rFonts w:ascii="DINPro-Regular" w:hAnsi="DINPro-Regular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9139" w:type="dxa"/>
            <w:gridSpan w:val="4"/>
          </w:tcPr>
          <w:p w14:paraId="34011990" w14:textId="6CEFC962" w:rsidR="00AD1D93" w:rsidRPr="00EF3B1B" w:rsidRDefault="00AD1D93" w:rsidP="00AD1D93">
            <w:pPr>
              <w:spacing w:line="259" w:lineRule="auto"/>
              <w:rPr>
                <w:rFonts w:ascii="DIN Pro Medium" w:hAnsi="DIN Pro Medium" w:cs="DIN Pro Medium"/>
                <w:sz w:val="20"/>
                <w:szCs w:val="20"/>
              </w:rPr>
            </w:pPr>
            <w:r>
              <w:t>Which of the following is a primary purpose of an activation function in a neural network?</w:t>
            </w:r>
          </w:p>
        </w:tc>
      </w:tr>
      <w:tr w:rsidR="00AD1D93" w:rsidRPr="003174EE" w14:paraId="46EC4E37" w14:textId="77777777" w:rsidTr="00D926B5">
        <w:trPr>
          <w:jc w:val="center"/>
        </w:trPr>
        <w:tc>
          <w:tcPr>
            <w:tcW w:w="1068" w:type="dxa"/>
          </w:tcPr>
          <w:p w14:paraId="5A18706E" w14:textId="77777777" w:rsidR="00AD1D93" w:rsidRPr="00215B44" w:rsidRDefault="00AD1D93" w:rsidP="00AD1D93">
            <w:pPr>
              <w:jc w:val="center"/>
              <w:rPr>
                <w:rFonts w:ascii="DINPro-Regular" w:hAnsi="DINPro-Regular"/>
                <w:b/>
                <w:bCs/>
                <w:sz w:val="22"/>
                <w:szCs w:val="22"/>
              </w:rPr>
            </w:pPr>
          </w:p>
        </w:tc>
        <w:tc>
          <w:tcPr>
            <w:tcW w:w="354" w:type="dxa"/>
          </w:tcPr>
          <w:p w14:paraId="769E19BA" w14:textId="11BBDFDF" w:rsidR="00AD1D93" w:rsidRPr="00EF3B1B" w:rsidRDefault="00AD1D93" w:rsidP="00AD1D93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2A4DF8BF" w14:textId="4D3776C0" w:rsidR="00AD1D93" w:rsidRPr="00EF3B1B" w:rsidRDefault="00AD1D93" w:rsidP="00AD1D93">
            <w:pPr>
              <w:rPr>
                <w:rFonts w:ascii="DINPro-Regular" w:hAnsi="DINPro-Regular"/>
                <w:sz w:val="20"/>
                <w:szCs w:val="20"/>
              </w:rPr>
            </w:pPr>
            <w:r>
              <w:t>A) To normalize the input data</w:t>
            </w:r>
          </w:p>
        </w:tc>
        <w:tc>
          <w:tcPr>
            <w:tcW w:w="355" w:type="dxa"/>
          </w:tcPr>
          <w:p w14:paraId="0C4C7AC0" w14:textId="58679CD1" w:rsidR="00AD1D93" w:rsidRPr="00EF3B1B" w:rsidRDefault="00AD1D93" w:rsidP="00AD1D93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6D0DD68A" w14:textId="47FA6DBB" w:rsidR="00AD1D93" w:rsidRPr="00EF3B1B" w:rsidRDefault="00AD1D93" w:rsidP="00AD1D93">
            <w:pPr>
              <w:rPr>
                <w:rFonts w:ascii="DINPro-Regular" w:hAnsi="DINPro-Regular"/>
                <w:sz w:val="20"/>
                <w:szCs w:val="20"/>
              </w:rPr>
            </w:pPr>
            <w:r>
              <w:t>C) To calculate the loss</w:t>
            </w:r>
          </w:p>
        </w:tc>
      </w:tr>
      <w:tr w:rsidR="00AD1D93" w:rsidRPr="003174EE" w14:paraId="036E0CF7" w14:textId="77777777" w:rsidTr="00D926B5">
        <w:trPr>
          <w:jc w:val="center"/>
        </w:trPr>
        <w:tc>
          <w:tcPr>
            <w:tcW w:w="1068" w:type="dxa"/>
          </w:tcPr>
          <w:p w14:paraId="728164FA" w14:textId="77777777" w:rsidR="00AD1D93" w:rsidRPr="00215B44" w:rsidRDefault="00AD1D93" w:rsidP="00AD1D93">
            <w:pPr>
              <w:jc w:val="center"/>
              <w:rPr>
                <w:rFonts w:ascii="DINPro-Regular" w:hAnsi="DINPro-Regular"/>
                <w:b/>
                <w:bCs/>
                <w:sz w:val="22"/>
                <w:szCs w:val="22"/>
              </w:rPr>
            </w:pPr>
          </w:p>
        </w:tc>
        <w:tc>
          <w:tcPr>
            <w:tcW w:w="354" w:type="dxa"/>
          </w:tcPr>
          <w:p w14:paraId="690BB238" w14:textId="6F883BB6" w:rsidR="00AD1D93" w:rsidRPr="00EF3B1B" w:rsidRDefault="00AD1D93" w:rsidP="00AD1D93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00C101AA" w14:textId="3843BE13" w:rsidR="00AD1D93" w:rsidRPr="00EF3B1B" w:rsidRDefault="00AD1D93" w:rsidP="00AD1D93">
            <w:pPr>
              <w:rPr>
                <w:rFonts w:ascii="DINPro-Regular" w:hAnsi="DINPro-Regular"/>
                <w:sz w:val="20"/>
                <w:szCs w:val="20"/>
              </w:rPr>
            </w:pPr>
            <w:r>
              <w:t>B) To introduce non-linearity into the network</w:t>
            </w:r>
          </w:p>
        </w:tc>
        <w:tc>
          <w:tcPr>
            <w:tcW w:w="355" w:type="dxa"/>
          </w:tcPr>
          <w:p w14:paraId="076978C7" w14:textId="19F7E6C1" w:rsidR="00AD1D93" w:rsidRPr="00EF3B1B" w:rsidRDefault="00AD1D93" w:rsidP="00AD1D93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744B2F9A" w14:textId="2F2AD3A9" w:rsidR="00AD1D93" w:rsidRPr="00EF3B1B" w:rsidRDefault="00AD1D93" w:rsidP="00AD1D93">
            <w:pPr>
              <w:rPr>
                <w:rFonts w:ascii="DINPro-Regular" w:hAnsi="DINPro-Regular"/>
                <w:sz w:val="20"/>
                <w:szCs w:val="20"/>
              </w:rPr>
            </w:pPr>
            <w:r>
              <w:t>D) To update the weights</w:t>
            </w:r>
          </w:p>
        </w:tc>
      </w:tr>
      <w:tr w:rsidR="008C4BAE" w:rsidRPr="003174EE" w14:paraId="407236DC" w14:textId="77777777" w:rsidTr="00D926B5">
        <w:trPr>
          <w:trHeight w:val="190"/>
          <w:jc w:val="center"/>
        </w:trPr>
        <w:tc>
          <w:tcPr>
            <w:tcW w:w="10207" w:type="dxa"/>
            <w:gridSpan w:val="5"/>
          </w:tcPr>
          <w:p w14:paraId="2FF40BB7" w14:textId="77777777" w:rsidR="008C4BAE" w:rsidRPr="00EF3B1B" w:rsidRDefault="008C4BAE" w:rsidP="00CB1DD1">
            <w:pPr>
              <w:rPr>
                <w:rFonts w:ascii="DINPro-Regular" w:hAnsi="DINPro-Regular"/>
                <w:sz w:val="10"/>
                <w:szCs w:val="10"/>
              </w:rPr>
            </w:pPr>
          </w:p>
        </w:tc>
      </w:tr>
      <w:tr w:rsidR="008C4BAE" w:rsidRPr="003174EE" w14:paraId="5C9E2F11" w14:textId="77777777" w:rsidTr="00D926B5">
        <w:trPr>
          <w:cantSplit/>
          <w:jc w:val="center"/>
        </w:trPr>
        <w:tc>
          <w:tcPr>
            <w:tcW w:w="1068" w:type="dxa"/>
          </w:tcPr>
          <w:p w14:paraId="78AF656B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bCs/>
                <w:sz w:val="22"/>
                <w:szCs w:val="22"/>
              </w:rPr>
            </w:pPr>
            <w:r w:rsidRPr="00215B44">
              <w:rPr>
                <w:rFonts w:ascii="DINPro-Regular" w:hAnsi="DINPro-Regular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9139" w:type="dxa"/>
            <w:gridSpan w:val="4"/>
          </w:tcPr>
          <w:p w14:paraId="7BD2AF5B" w14:textId="17AEF4E0" w:rsidR="008C4BAE" w:rsidRPr="00EF3B1B" w:rsidRDefault="2E79CF1C" w:rsidP="5C3CB316">
            <w:pPr>
              <w:spacing w:line="259" w:lineRule="auto"/>
              <w:rPr>
                <w:rFonts w:ascii="DINPro-Regular" w:hAnsi="DINPro-Regular"/>
                <w:sz w:val="20"/>
                <w:szCs w:val="20"/>
              </w:rPr>
            </w:pPr>
            <w:r>
              <w:t xml:space="preserve"> What does a loss function primarily measure in the context of training a neural network?</w:t>
            </w:r>
          </w:p>
        </w:tc>
      </w:tr>
      <w:tr w:rsidR="008C4BAE" w:rsidRPr="003174EE" w14:paraId="78C9F8DD" w14:textId="77777777" w:rsidTr="00D926B5">
        <w:trPr>
          <w:jc w:val="center"/>
        </w:trPr>
        <w:tc>
          <w:tcPr>
            <w:tcW w:w="1068" w:type="dxa"/>
          </w:tcPr>
          <w:p w14:paraId="3B808681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bCs/>
                <w:sz w:val="22"/>
                <w:szCs w:val="22"/>
              </w:rPr>
            </w:pPr>
          </w:p>
        </w:tc>
        <w:tc>
          <w:tcPr>
            <w:tcW w:w="354" w:type="dxa"/>
          </w:tcPr>
          <w:p w14:paraId="4CB4C8D9" w14:textId="426156AB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4E89F955" w14:textId="31E95D8B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A) The speed of training</w:t>
            </w:r>
          </w:p>
        </w:tc>
        <w:tc>
          <w:tcPr>
            <w:tcW w:w="355" w:type="dxa"/>
          </w:tcPr>
          <w:p w14:paraId="1E2F1D2E" w14:textId="52DE2C1B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107F2563" w14:textId="3B79A7D6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C) The error between the predicted output and the actual target</w:t>
            </w:r>
          </w:p>
        </w:tc>
      </w:tr>
      <w:tr w:rsidR="008C4BAE" w:rsidRPr="003174EE" w14:paraId="2CF6B19D" w14:textId="77777777" w:rsidTr="00D926B5">
        <w:trPr>
          <w:jc w:val="center"/>
        </w:trPr>
        <w:tc>
          <w:tcPr>
            <w:tcW w:w="1068" w:type="dxa"/>
          </w:tcPr>
          <w:p w14:paraId="775D356F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bCs/>
                <w:sz w:val="22"/>
                <w:szCs w:val="22"/>
              </w:rPr>
            </w:pPr>
          </w:p>
        </w:tc>
        <w:tc>
          <w:tcPr>
            <w:tcW w:w="354" w:type="dxa"/>
          </w:tcPr>
          <w:p w14:paraId="4DD7ECF8" w14:textId="2B46B6C3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6FAAB37E" w14:textId="275DBF8A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B) The complexity of the model</w:t>
            </w:r>
          </w:p>
        </w:tc>
        <w:tc>
          <w:tcPr>
            <w:tcW w:w="355" w:type="dxa"/>
          </w:tcPr>
          <w:p w14:paraId="02B4DAF8" w14:textId="304EFCC6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6F4108AC" w14:textId="08994837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D) The number of layers in the network</w:t>
            </w:r>
          </w:p>
        </w:tc>
      </w:tr>
      <w:tr w:rsidR="008C4BAE" w:rsidRPr="003174EE" w14:paraId="57FB1EF7" w14:textId="77777777" w:rsidTr="00D926B5">
        <w:trPr>
          <w:trHeight w:val="163"/>
          <w:jc w:val="center"/>
        </w:trPr>
        <w:tc>
          <w:tcPr>
            <w:tcW w:w="10207" w:type="dxa"/>
            <w:gridSpan w:val="5"/>
          </w:tcPr>
          <w:p w14:paraId="0F0899A6" w14:textId="77777777" w:rsidR="008C4BAE" w:rsidRPr="00EF3B1B" w:rsidRDefault="008C4BAE" w:rsidP="00CB1DD1">
            <w:pPr>
              <w:rPr>
                <w:rFonts w:ascii="DINPro-Regular" w:hAnsi="DINPro-Regular"/>
                <w:sz w:val="10"/>
                <w:szCs w:val="10"/>
              </w:rPr>
            </w:pPr>
          </w:p>
        </w:tc>
      </w:tr>
      <w:tr w:rsidR="008C4BAE" w:rsidRPr="003174EE" w14:paraId="12BC3CF2" w14:textId="77777777" w:rsidTr="00D926B5">
        <w:trPr>
          <w:cantSplit/>
          <w:jc w:val="center"/>
        </w:trPr>
        <w:tc>
          <w:tcPr>
            <w:tcW w:w="1068" w:type="dxa"/>
          </w:tcPr>
          <w:p w14:paraId="57DFC345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bCs/>
                <w:sz w:val="22"/>
                <w:szCs w:val="22"/>
              </w:rPr>
            </w:pPr>
            <w:r w:rsidRPr="00215B44">
              <w:rPr>
                <w:rFonts w:ascii="DINPro-Regular" w:hAnsi="DINPro-Regular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9139" w:type="dxa"/>
            <w:gridSpan w:val="4"/>
          </w:tcPr>
          <w:p w14:paraId="3E530A3B" w14:textId="03D4D332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Which of the following is an example of a hyperparameter that needs to be set before training a neural network?</w:t>
            </w:r>
          </w:p>
        </w:tc>
      </w:tr>
      <w:tr w:rsidR="008C4BAE" w:rsidRPr="003174EE" w14:paraId="49165C0E" w14:textId="77777777" w:rsidTr="00D926B5">
        <w:trPr>
          <w:jc w:val="center"/>
        </w:trPr>
        <w:tc>
          <w:tcPr>
            <w:tcW w:w="1068" w:type="dxa"/>
          </w:tcPr>
          <w:p w14:paraId="5A7ADCA4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bCs/>
                <w:sz w:val="22"/>
                <w:szCs w:val="22"/>
              </w:rPr>
            </w:pPr>
          </w:p>
        </w:tc>
        <w:tc>
          <w:tcPr>
            <w:tcW w:w="354" w:type="dxa"/>
          </w:tcPr>
          <w:p w14:paraId="366F596B" w14:textId="61440029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68C62F8A" w14:textId="6866E959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A) Weight of a connection</w:t>
            </w:r>
          </w:p>
        </w:tc>
        <w:tc>
          <w:tcPr>
            <w:tcW w:w="355" w:type="dxa"/>
          </w:tcPr>
          <w:p w14:paraId="161AC0E3" w14:textId="55BCBD3E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1B6692B1" w14:textId="0A5D6F68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C) Learning rate</w:t>
            </w:r>
          </w:p>
        </w:tc>
      </w:tr>
      <w:tr w:rsidR="008C4BAE" w:rsidRPr="003174EE" w14:paraId="7A03D8EC" w14:textId="77777777" w:rsidTr="00D926B5">
        <w:trPr>
          <w:jc w:val="center"/>
        </w:trPr>
        <w:tc>
          <w:tcPr>
            <w:tcW w:w="1068" w:type="dxa"/>
          </w:tcPr>
          <w:p w14:paraId="79D6510F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bCs/>
                <w:sz w:val="22"/>
                <w:szCs w:val="22"/>
              </w:rPr>
            </w:pPr>
          </w:p>
        </w:tc>
        <w:tc>
          <w:tcPr>
            <w:tcW w:w="354" w:type="dxa"/>
          </w:tcPr>
          <w:p w14:paraId="2DF0B3B2" w14:textId="08C702A2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062A8843" w14:textId="7C336754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B) Bias of a neuron</w:t>
            </w:r>
          </w:p>
        </w:tc>
        <w:tc>
          <w:tcPr>
            <w:tcW w:w="355" w:type="dxa"/>
          </w:tcPr>
          <w:p w14:paraId="28BA2897" w14:textId="44B4DCCC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08B3EFD1" w14:textId="6791E341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D) Output of an activation function</w:t>
            </w:r>
          </w:p>
        </w:tc>
      </w:tr>
      <w:tr w:rsidR="008C4BAE" w:rsidRPr="003174EE" w14:paraId="7563660D" w14:textId="77777777" w:rsidTr="00D926B5">
        <w:trPr>
          <w:jc w:val="center"/>
        </w:trPr>
        <w:tc>
          <w:tcPr>
            <w:tcW w:w="10207" w:type="dxa"/>
            <w:gridSpan w:val="5"/>
          </w:tcPr>
          <w:p w14:paraId="00A5D830" w14:textId="77777777" w:rsidR="008C4BAE" w:rsidRPr="00EF3B1B" w:rsidRDefault="008C4BAE" w:rsidP="00CB1DD1">
            <w:pPr>
              <w:rPr>
                <w:rFonts w:ascii="DINPro-Regular" w:hAnsi="DINPro-Regular"/>
                <w:sz w:val="12"/>
                <w:szCs w:val="12"/>
              </w:rPr>
            </w:pPr>
          </w:p>
        </w:tc>
      </w:tr>
      <w:tr w:rsidR="008C4BAE" w:rsidRPr="003174EE" w14:paraId="62ABC0FE" w14:textId="77777777" w:rsidTr="00D926B5">
        <w:trPr>
          <w:cantSplit/>
          <w:jc w:val="center"/>
        </w:trPr>
        <w:tc>
          <w:tcPr>
            <w:tcW w:w="1068" w:type="dxa"/>
          </w:tcPr>
          <w:p w14:paraId="014EFEE8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bCs/>
                <w:sz w:val="22"/>
                <w:szCs w:val="22"/>
              </w:rPr>
            </w:pPr>
            <w:r w:rsidRPr="00215B44">
              <w:rPr>
                <w:rFonts w:ascii="DINPro-Regular" w:hAnsi="DINPro-Regular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9139" w:type="dxa"/>
            <w:gridSpan w:val="4"/>
          </w:tcPr>
          <w:p w14:paraId="4E95C4CD" w14:textId="7D74D5D0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What is the key characteristic that differentiates 'Deep Learning' from traditional 'Machine Learning' with neural networks?</w:t>
            </w:r>
          </w:p>
        </w:tc>
      </w:tr>
      <w:tr w:rsidR="008C4BAE" w:rsidRPr="003174EE" w14:paraId="4CF367FB" w14:textId="77777777" w:rsidTr="00D926B5">
        <w:trPr>
          <w:jc w:val="center"/>
        </w:trPr>
        <w:tc>
          <w:tcPr>
            <w:tcW w:w="1068" w:type="dxa"/>
          </w:tcPr>
          <w:p w14:paraId="7217B161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bCs/>
                <w:sz w:val="22"/>
                <w:szCs w:val="22"/>
              </w:rPr>
            </w:pPr>
          </w:p>
        </w:tc>
        <w:tc>
          <w:tcPr>
            <w:tcW w:w="354" w:type="dxa"/>
          </w:tcPr>
          <w:p w14:paraId="11FCBFAA" w14:textId="69875FD0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2851A61D" w14:textId="1930A459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A) Use of more complex algorithms</w:t>
            </w:r>
          </w:p>
        </w:tc>
        <w:tc>
          <w:tcPr>
            <w:tcW w:w="355" w:type="dxa"/>
          </w:tcPr>
          <w:p w14:paraId="5F5E79B4" w14:textId="35357030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466FE00F" w14:textId="506F6081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C) Presence of multiple hidden layers</w:t>
            </w:r>
          </w:p>
        </w:tc>
      </w:tr>
      <w:tr w:rsidR="008C4BAE" w:rsidRPr="003174EE" w14:paraId="5C2506AF" w14:textId="77777777" w:rsidTr="00D926B5">
        <w:trPr>
          <w:jc w:val="center"/>
        </w:trPr>
        <w:tc>
          <w:tcPr>
            <w:tcW w:w="1068" w:type="dxa"/>
          </w:tcPr>
          <w:p w14:paraId="30E8DB6E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bCs/>
                <w:sz w:val="22"/>
                <w:szCs w:val="22"/>
              </w:rPr>
            </w:pPr>
          </w:p>
        </w:tc>
        <w:tc>
          <w:tcPr>
            <w:tcW w:w="354" w:type="dxa"/>
          </w:tcPr>
          <w:p w14:paraId="7036DD3B" w14:textId="0973A960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03D20B36" w14:textId="5937B6A2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B) Requirement for less data</w:t>
            </w:r>
          </w:p>
        </w:tc>
        <w:tc>
          <w:tcPr>
            <w:tcW w:w="355" w:type="dxa"/>
          </w:tcPr>
          <w:p w14:paraId="2C04C3F3" w14:textId="5E1DB0A3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4DDE16FF" w14:textId="734C2C2D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D) Focus on unsupervised learning only</w:t>
            </w:r>
          </w:p>
        </w:tc>
      </w:tr>
      <w:tr w:rsidR="008C4BAE" w:rsidRPr="003174EE" w14:paraId="6D07F808" w14:textId="77777777" w:rsidTr="00D926B5">
        <w:trPr>
          <w:jc w:val="center"/>
        </w:trPr>
        <w:tc>
          <w:tcPr>
            <w:tcW w:w="10207" w:type="dxa"/>
            <w:gridSpan w:val="5"/>
          </w:tcPr>
          <w:p w14:paraId="137E3D72" w14:textId="77777777" w:rsidR="008C4BAE" w:rsidRPr="00EF3B1B" w:rsidRDefault="008C4BAE" w:rsidP="00CB1DD1">
            <w:pPr>
              <w:rPr>
                <w:rFonts w:ascii="DINPro-Regular" w:hAnsi="DINPro-Regular"/>
                <w:sz w:val="10"/>
                <w:szCs w:val="10"/>
              </w:rPr>
            </w:pPr>
          </w:p>
        </w:tc>
      </w:tr>
      <w:tr w:rsidR="008C4BAE" w:rsidRPr="003174EE" w14:paraId="49ACC5AE" w14:textId="77777777" w:rsidTr="00D926B5">
        <w:trPr>
          <w:cantSplit/>
          <w:jc w:val="center"/>
        </w:trPr>
        <w:tc>
          <w:tcPr>
            <w:tcW w:w="1068" w:type="dxa"/>
          </w:tcPr>
          <w:p w14:paraId="65C33EE5" w14:textId="0880B5DD" w:rsidR="008C4BAE" w:rsidRPr="00215B44" w:rsidRDefault="00D926B5" w:rsidP="00CB1DD1">
            <w:pPr>
              <w:rPr>
                <w:rFonts w:ascii="DINPro-Regular" w:hAnsi="DINPro-Regular"/>
                <w:b/>
                <w:bCs/>
                <w:sz w:val="22"/>
                <w:szCs w:val="22"/>
              </w:rPr>
            </w:pPr>
            <w:r>
              <w:rPr>
                <w:rFonts w:ascii="DINPro-Regular" w:hAnsi="DINPro-Regular"/>
                <w:b/>
                <w:bCs/>
                <w:sz w:val="22"/>
                <w:szCs w:val="22"/>
              </w:rPr>
              <w:t xml:space="preserve">       </w:t>
            </w:r>
            <w:r w:rsidR="008C4BAE" w:rsidRPr="00215B44">
              <w:rPr>
                <w:rFonts w:ascii="DINPro-Regular" w:hAnsi="DINPro-Regular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9139" w:type="dxa"/>
            <w:gridSpan w:val="4"/>
          </w:tcPr>
          <w:p w14:paraId="0E50B7ED" w14:textId="558CC3EE" w:rsidR="008C4BAE" w:rsidRPr="00EF3B1B" w:rsidRDefault="00AD1D93" w:rsidP="5C3CB316">
            <w:pPr>
              <w:rPr>
                <w:rFonts w:ascii="DINPro-Regular" w:hAnsi="DINPro-Regular"/>
                <w:sz w:val="20"/>
                <w:szCs w:val="20"/>
              </w:rPr>
            </w:pPr>
            <w:r>
              <w:t>Which of these is considered a basic building block of deep neural networks?</w:t>
            </w:r>
          </w:p>
        </w:tc>
      </w:tr>
      <w:tr w:rsidR="008C4BAE" w:rsidRPr="003174EE" w14:paraId="32D24FFD" w14:textId="77777777" w:rsidTr="00D926B5">
        <w:trPr>
          <w:jc w:val="center"/>
        </w:trPr>
        <w:tc>
          <w:tcPr>
            <w:tcW w:w="1068" w:type="dxa"/>
          </w:tcPr>
          <w:p w14:paraId="0428821A" w14:textId="77777777" w:rsidR="008C4BAE" w:rsidRPr="00215B44" w:rsidRDefault="008C4BAE" w:rsidP="00CB1DD1">
            <w:pPr>
              <w:rPr>
                <w:rFonts w:ascii="DINPro-Regular" w:hAnsi="DINPro-Regular"/>
                <w:b/>
                <w:bCs/>
                <w:sz w:val="22"/>
                <w:szCs w:val="22"/>
              </w:rPr>
            </w:pPr>
          </w:p>
        </w:tc>
        <w:tc>
          <w:tcPr>
            <w:tcW w:w="354" w:type="dxa"/>
          </w:tcPr>
          <w:p w14:paraId="2113C36A" w14:textId="340E36D5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0E3C742E" w14:textId="0DD48A43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A) CPU</w:t>
            </w:r>
          </w:p>
        </w:tc>
        <w:tc>
          <w:tcPr>
            <w:tcW w:w="355" w:type="dxa"/>
          </w:tcPr>
          <w:p w14:paraId="4041C4CE" w14:textId="4241DF32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3627E03D" w14:textId="0F3B3ADC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C) Layer</w:t>
            </w:r>
          </w:p>
        </w:tc>
      </w:tr>
      <w:tr w:rsidR="008C4BAE" w:rsidRPr="003174EE" w14:paraId="7C95D95C" w14:textId="77777777" w:rsidTr="00D926B5">
        <w:trPr>
          <w:jc w:val="center"/>
        </w:trPr>
        <w:tc>
          <w:tcPr>
            <w:tcW w:w="1068" w:type="dxa"/>
          </w:tcPr>
          <w:p w14:paraId="49536FDB" w14:textId="77777777" w:rsidR="008C4BAE" w:rsidRPr="00215B44" w:rsidRDefault="008C4BAE" w:rsidP="00CB1DD1">
            <w:pPr>
              <w:rPr>
                <w:rFonts w:ascii="DINPro-Regular" w:hAnsi="DINPro-Regular"/>
                <w:b/>
                <w:bCs/>
                <w:sz w:val="22"/>
                <w:szCs w:val="22"/>
              </w:rPr>
            </w:pPr>
          </w:p>
        </w:tc>
        <w:tc>
          <w:tcPr>
            <w:tcW w:w="354" w:type="dxa"/>
          </w:tcPr>
          <w:p w14:paraId="20F70152" w14:textId="205A4626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3EFA7BAF" w14:textId="1B4EC4BC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B) Hard Drive</w:t>
            </w:r>
          </w:p>
        </w:tc>
        <w:tc>
          <w:tcPr>
            <w:tcW w:w="355" w:type="dxa"/>
          </w:tcPr>
          <w:p w14:paraId="2A67BAB3" w14:textId="741C4E43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68721B80" w14:textId="21F45331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D) Monitor</w:t>
            </w:r>
          </w:p>
        </w:tc>
      </w:tr>
      <w:tr w:rsidR="008C4BAE" w:rsidRPr="003174EE" w14:paraId="45CC064E" w14:textId="77777777" w:rsidTr="00D926B5">
        <w:trPr>
          <w:jc w:val="center"/>
        </w:trPr>
        <w:tc>
          <w:tcPr>
            <w:tcW w:w="10207" w:type="dxa"/>
            <w:gridSpan w:val="5"/>
          </w:tcPr>
          <w:p w14:paraId="1BC092CA" w14:textId="77777777" w:rsidR="008C4BAE" w:rsidRPr="00EF3B1B" w:rsidRDefault="008C4BAE" w:rsidP="00CB1DD1">
            <w:pPr>
              <w:rPr>
                <w:rFonts w:ascii="DINPro-Regular" w:hAnsi="DINPro-Regular"/>
                <w:sz w:val="10"/>
                <w:szCs w:val="10"/>
              </w:rPr>
            </w:pPr>
          </w:p>
        </w:tc>
      </w:tr>
      <w:tr w:rsidR="008C4BAE" w:rsidRPr="003174EE" w14:paraId="586F9339" w14:textId="77777777" w:rsidTr="00D926B5">
        <w:trPr>
          <w:cantSplit/>
          <w:jc w:val="center"/>
        </w:trPr>
        <w:tc>
          <w:tcPr>
            <w:tcW w:w="1068" w:type="dxa"/>
          </w:tcPr>
          <w:p w14:paraId="3F1ABDA5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sz w:val="20"/>
                <w:szCs w:val="20"/>
              </w:rPr>
            </w:pPr>
            <w:r w:rsidRPr="00215B44">
              <w:rPr>
                <w:rFonts w:ascii="DINPro-Regular" w:hAnsi="DINPro-Regular"/>
                <w:b/>
                <w:sz w:val="20"/>
                <w:szCs w:val="20"/>
              </w:rPr>
              <w:t>7</w:t>
            </w:r>
          </w:p>
        </w:tc>
        <w:tc>
          <w:tcPr>
            <w:tcW w:w="9139" w:type="dxa"/>
            <w:gridSpan w:val="4"/>
          </w:tcPr>
          <w:p w14:paraId="7FEA3E93" w14:textId="77447AE0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A common architectural principle in deep networks is the hierarchical learning of features. What does this mean?</w:t>
            </w:r>
          </w:p>
        </w:tc>
      </w:tr>
      <w:tr w:rsidR="008C4BAE" w:rsidRPr="003174EE" w14:paraId="272D9DC8" w14:textId="77777777" w:rsidTr="00D926B5">
        <w:trPr>
          <w:jc w:val="center"/>
        </w:trPr>
        <w:tc>
          <w:tcPr>
            <w:tcW w:w="1068" w:type="dxa"/>
          </w:tcPr>
          <w:p w14:paraId="4B6FDB6E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354" w:type="dxa"/>
          </w:tcPr>
          <w:p w14:paraId="1D41F01E" w14:textId="7CF35D04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05A56A9F" w14:textId="2A24B733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A) Features are learned in a flat, non-layered manner.</w:t>
            </w:r>
          </w:p>
        </w:tc>
        <w:tc>
          <w:tcPr>
            <w:tcW w:w="355" w:type="dxa"/>
          </w:tcPr>
          <w:p w14:paraId="35F80052" w14:textId="1EF9883A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06312A3A" w14:textId="4F5B5AFE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C) Only complex features are learned from the beginning.</w:t>
            </w:r>
          </w:p>
        </w:tc>
      </w:tr>
      <w:tr w:rsidR="008C4BAE" w:rsidRPr="003174EE" w14:paraId="6CDA39D8" w14:textId="77777777" w:rsidTr="00D926B5">
        <w:trPr>
          <w:jc w:val="center"/>
        </w:trPr>
        <w:tc>
          <w:tcPr>
            <w:tcW w:w="1068" w:type="dxa"/>
          </w:tcPr>
          <w:p w14:paraId="1C0AC9AA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354" w:type="dxa"/>
          </w:tcPr>
          <w:p w14:paraId="64E74796" w14:textId="1F446C40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17B2349D" w14:textId="0BE514E3" w:rsidR="008C4BAE" w:rsidRPr="00EF3B1B" w:rsidRDefault="00AD1D93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B) Simpler features are learned in early layers and combined into more complex features in deeper layers.</w:t>
            </w:r>
          </w:p>
        </w:tc>
        <w:tc>
          <w:tcPr>
            <w:tcW w:w="355" w:type="dxa"/>
          </w:tcPr>
          <w:p w14:paraId="2A992CD3" w14:textId="65EBDCA7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5159608F" w14:textId="08FF1AD9" w:rsidR="008C4BAE" w:rsidRPr="00EF3B1B" w:rsidRDefault="00D926B5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D) Features are randomly assigned to layers.</w:t>
            </w:r>
          </w:p>
        </w:tc>
      </w:tr>
      <w:tr w:rsidR="008C4BAE" w:rsidRPr="003174EE" w14:paraId="4E7D9C33" w14:textId="77777777" w:rsidTr="00D926B5">
        <w:trPr>
          <w:jc w:val="center"/>
        </w:trPr>
        <w:tc>
          <w:tcPr>
            <w:tcW w:w="10207" w:type="dxa"/>
            <w:gridSpan w:val="5"/>
          </w:tcPr>
          <w:p w14:paraId="0AEA02E4" w14:textId="77777777" w:rsidR="008C4BAE" w:rsidRPr="00EF3B1B" w:rsidRDefault="008C4BAE" w:rsidP="00CB1DD1">
            <w:pPr>
              <w:rPr>
                <w:rFonts w:ascii="DINPro-Regular" w:hAnsi="DINPro-Regular"/>
                <w:sz w:val="10"/>
                <w:szCs w:val="10"/>
              </w:rPr>
            </w:pPr>
          </w:p>
        </w:tc>
      </w:tr>
      <w:tr w:rsidR="008C4BAE" w:rsidRPr="003174EE" w14:paraId="59686FAB" w14:textId="77777777" w:rsidTr="00D926B5">
        <w:trPr>
          <w:cantSplit/>
          <w:jc w:val="center"/>
        </w:trPr>
        <w:tc>
          <w:tcPr>
            <w:tcW w:w="1068" w:type="dxa"/>
          </w:tcPr>
          <w:p w14:paraId="43DE3348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sz w:val="20"/>
                <w:szCs w:val="20"/>
              </w:rPr>
            </w:pPr>
            <w:r w:rsidRPr="00215B44">
              <w:rPr>
                <w:rFonts w:ascii="DINPro-Regular" w:hAnsi="DINPro-Regular"/>
                <w:b/>
                <w:sz w:val="20"/>
                <w:szCs w:val="20"/>
              </w:rPr>
              <w:t>8</w:t>
            </w:r>
          </w:p>
        </w:tc>
        <w:tc>
          <w:tcPr>
            <w:tcW w:w="9139" w:type="dxa"/>
            <w:gridSpan w:val="4"/>
          </w:tcPr>
          <w:p w14:paraId="3E623A6E" w14:textId="1D394AF1" w:rsidR="008C4BAE" w:rsidRPr="00EF3B1B" w:rsidRDefault="00D926B5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Which of the following deep learning applications is primarily concerned with enabling computers to 'see' and interpret visual information?</w:t>
            </w:r>
          </w:p>
        </w:tc>
      </w:tr>
      <w:tr w:rsidR="008C4BAE" w:rsidRPr="003174EE" w14:paraId="005F8B90" w14:textId="77777777" w:rsidTr="00D926B5">
        <w:trPr>
          <w:jc w:val="center"/>
        </w:trPr>
        <w:tc>
          <w:tcPr>
            <w:tcW w:w="1068" w:type="dxa"/>
          </w:tcPr>
          <w:p w14:paraId="1690C791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354" w:type="dxa"/>
          </w:tcPr>
          <w:p w14:paraId="4B44D45A" w14:textId="247CECBA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2A934FE5" w14:textId="366252BD" w:rsidR="008C4BAE" w:rsidRPr="00EF3B1B" w:rsidRDefault="00D926B5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A) Natural Language Processing</w:t>
            </w:r>
          </w:p>
        </w:tc>
        <w:tc>
          <w:tcPr>
            <w:tcW w:w="355" w:type="dxa"/>
          </w:tcPr>
          <w:p w14:paraId="706CDDCE" w14:textId="7810F5ED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1B860AF8" w14:textId="3E991185" w:rsidR="008C4BAE" w:rsidRPr="00EF3B1B" w:rsidRDefault="00D926B5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C) Computer Vision</w:t>
            </w:r>
          </w:p>
        </w:tc>
      </w:tr>
      <w:tr w:rsidR="008C4BAE" w:rsidRPr="003174EE" w14:paraId="5527B8F7" w14:textId="77777777" w:rsidTr="00D926B5">
        <w:trPr>
          <w:trHeight w:val="277"/>
          <w:jc w:val="center"/>
        </w:trPr>
        <w:tc>
          <w:tcPr>
            <w:tcW w:w="1068" w:type="dxa"/>
          </w:tcPr>
          <w:p w14:paraId="6C79C104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354" w:type="dxa"/>
          </w:tcPr>
          <w:p w14:paraId="15EEAF04" w14:textId="67927149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00BCF85C" w14:textId="37409A55" w:rsidR="008C4BAE" w:rsidRPr="00EF3B1B" w:rsidRDefault="00D926B5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B) Speech Recognition</w:t>
            </w:r>
          </w:p>
        </w:tc>
        <w:tc>
          <w:tcPr>
            <w:tcW w:w="355" w:type="dxa"/>
          </w:tcPr>
          <w:p w14:paraId="6C9094F8" w14:textId="3DB78154" w:rsidR="008C4BAE" w:rsidRPr="00EF3B1B" w:rsidRDefault="008C4BAE" w:rsidP="00CB1DD1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01AFED1A" w14:textId="1FB5E47F" w:rsidR="008C4BAE" w:rsidRPr="00EF3B1B" w:rsidRDefault="00D926B5" w:rsidP="00CB1DD1">
            <w:pPr>
              <w:rPr>
                <w:rFonts w:ascii="DINPro-Regular" w:hAnsi="DINPro-Regular"/>
                <w:sz w:val="20"/>
                <w:szCs w:val="20"/>
              </w:rPr>
            </w:pPr>
            <w:r>
              <w:t>D) Recommender Systems</w:t>
            </w:r>
          </w:p>
        </w:tc>
      </w:tr>
      <w:tr w:rsidR="008C4BAE" w:rsidRPr="003174EE" w14:paraId="67FE5D3D" w14:textId="77777777" w:rsidTr="00D926B5">
        <w:trPr>
          <w:trHeight w:val="220"/>
          <w:jc w:val="center"/>
        </w:trPr>
        <w:tc>
          <w:tcPr>
            <w:tcW w:w="1068" w:type="dxa"/>
          </w:tcPr>
          <w:p w14:paraId="6FEFB040" w14:textId="77777777" w:rsidR="008C4BAE" w:rsidRPr="00215B44" w:rsidRDefault="008C4BAE" w:rsidP="00CB1DD1">
            <w:pPr>
              <w:jc w:val="center"/>
              <w:rPr>
                <w:rFonts w:ascii="DINPro-Regular" w:hAnsi="DINPro-Regular"/>
                <w:b/>
                <w:sz w:val="10"/>
                <w:szCs w:val="10"/>
              </w:rPr>
            </w:pPr>
          </w:p>
        </w:tc>
        <w:tc>
          <w:tcPr>
            <w:tcW w:w="354" w:type="dxa"/>
          </w:tcPr>
          <w:p w14:paraId="594973E5" w14:textId="77777777" w:rsidR="008C4BAE" w:rsidRPr="00EF3B1B" w:rsidRDefault="008C4BAE" w:rsidP="00CB1DD1">
            <w:pPr>
              <w:rPr>
                <w:rFonts w:ascii="DINPro-Regular" w:hAnsi="DINPro-Regular"/>
                <w:sz w:val="10"/>
                <w:szCs w:val="10"/>
              </w:rPr>
            </w:pPr>
          </w:p>
        </w:tc>
        <w:tc>
          <w:tcPr>
            <w:tcW w:w="3864" w:type="dxa"/>
          </w:tcPr>
          <w:p w14:paraId="71F000B7" w14:textId="77777777" w:rsidR="008C4BAE" w:rsidRPr="00EF3B1B" w:rsidRDefault="008C4BAE" w:rsidP="00CB1DD1">
            <w:pPr>
              <w:rPr>
                <w:rFonts w:ascii="DINPro-Regular" w:hAnsi="DINPro-Regular"/>
                <w:sz w:val="10"/>
                <w:szCs w:val="10"/>
              </w:rPr>
            </w:pPr>
          </w:p>
        </w:tc>
        <w:tc>
          <w:tcPr>
            <w:tcW w:w="355" w:type="dxa"/>
          </w:tcPr>
          <w:p w14:paraId="1F58553C" w14:textId="77777777" w:rsidR="008C4BAE" w:rsidRPr="00EF3B1B" w:rsidRDefault="008C4BAE" w:rsidP="00CB1DD1">
            <w:pPr>
              <w:rPr>
                <w:rFonts w:ascii="DINPro-Regular" w:hAnsi="DINPro-Regular"/>
                <w:sz w:val="10"/>
                <w:szCs w:val="10"/>
              </w:rPr>
            </w:pPr>
          </w:p>
        </w:tc>
        <w:tc>
          <w:tcPr>
            <w:tcW w:w="4566" w:type="dxa"/>
          </w:tcPr>
          <w:p w14:paraId="1ACA8FE1" w14:textId="113326E4" w:rsidR="008C4BAE" w:rsidRPr="00EF3B1B" w:rsidRDefault="008C4BAE" w:rsidP="00CB1DD1">
            <w:pPr>
              <w:rPr>
                <w:rFonts w:ascii="DINPro-Regular" w:hAnsi="DINPro-Regular"/>
                <w:sz w:val="10"/>
                <w:szCs w:val="10"/>
              </w:rPr>
            </w:pPr>
          </w:p>
        </w:tc>
      </w:tr>
      <w:tr w:rsidR="00E51AF7" w:rsidRPr="003174EE" w14:paraId="3DF5DB4B" w14:textId="77777777" w:rsidTr="00D926B5">
        <w:trPr>
          <w:trHeight w:val="220"/>
          <w:jc w:val="center"/>
        </w:trPr>
        <w:tc>
          <w:tcPr>
            <w:tcW w:w="1068" w:type="dxa"/>
          </w:tcPr>
          <w:p w14:paraId="6FD5840C" w14:textId="04768084" w:rsidR="00E51AF7" w:rsidRPr="00E51AF7" w:rsidRDefault="00E51AF7" w:rsidP="00CB1DD1">
            <w:pPr>
              <w:jc w:val="center"/>
              <w:rPr>
                <w:rFonts w:ascii="DINPro-Regular" w:hAnsi="DINPro-Regular"/>
                <w:b/>
                <w:sz w:val="18"/>
                <w:szCs w:val="18"/>
              </w:rPr>
            </w:pPr>
            <w:r w:rsidRPr="00E51AF7">
              <w:rPr>
                <w:rFonts w:ascii="DINPro-Regular" w:hAnsi="DINPro-Regular"/>
                <w:b/>
                <w:sz w:val="20"/>
                <w:szCs w:val="20"/>
              </w:rPr>
              <w:t>9</w:t>
            </w:r>
          </w:p>
        </w:tc>
        <w:tc>
          <w:tcPr>
            <w:tcW w:w="9139" w:type="dxa"/>
            <w:gridSpan w:val="4"/>
          </w:tcPr>
          <w:p w14:paraId="77CE3C8D" w14:textId="52CA2F44" w:rsidR="00E51AF7" w:rsidRPr="00EF3B1B" w:rsidRDefault="00D926B5" w:rsidP="001C5753">
            <w:pPr>
              <w:rPr>
                <w:rFonts w:ascii="DINPro-Regular" w:hAnsi="DINPro-Regular"/>
                <w:sz w:val="20"/>
                <w:szCs w:val="20"/>
              </w:rPr>
            </w:pPr>
            <w:r>
              <w:t>What type of data is primarily processed in Natural Language Processing (NLP) applications?</w:t>
            </w:r>
          </w:p>
        </w:tc>
      </w:tr>
      <w:tr w:rsidR="00E51AF7" w:rsidRPr="003174EE" w14:paraId="6F022441" w14:textId="77777777" w:rsidTr="00D926B5">
        <w:trPr>
          <w:trHeight w:val="220"/>
          <w:jc w:val="center"/>
        </w:trPr>
        <w:tc>
          <w:tcPr>
            <w:tcW w:w="1068" w:type="dxa"/>
          </w:tcPr>
          <w:p w14:paraId="6D7AD9B3" w14:textId="77777777" w:rsidR="00E51AF7" w:rsidRPr="00215B44" w:rsidRDefault="00E51AF7" w:rsidP="00E51AF7">
            <w:pPr>
              <w:jc w:val="center"/>
              <w:rPr>
                <w:rFonts w:ascii="DINPro-Regular" w:hAnsi="DINPro-Regular"/>
                <w:b/>
                <w:sz w:val="10"/>
                <w:szCs w:val="10"/>
              </w:rPr>
            </w:pPr>
          </w:p>
        </w:tc>
        <w:tc>
          <w:tcPr>
            <w:tcW w:w="354" w:type="dxa"/>
          </w:tcPr>
          <w:p w14:paraId="1CFE89D0" w14:textId="43E953A6" w:rsidR="00E51AF7" w:rsidRPr="00EF3B1B" w:rsidRDefault="00E51AF7" w:rsidP="00E51AF7">
            <w:pPr>
              <w:rPr>
                <w:rFonts w:ascii="DINPro-Regular" w:hAnsi="DINPro-Regular"/>
                <w:sz w:val="10"/>
                <w:szCs w:val="10"/>
              </w:rPr>
            </w:pPr>
          </w:p>
        </w:tc>
        <w:tc>
          <w:tcPr>
            <w:tcW w:w="3864" w:type="dxa"/>
          </w:tcPr>
          <w:p w14:paraId="6BF9A5AF" w14:textId="65A8E03D" w:rsidR="00E51AF7" w:rsidRPr="00EF3B1B" w:rsidRDefault="00D926B5" w:rsidP="00E51AF7">
            <w:pPr>
              <w:rPr>
                <w:rFonts w:ascii="DINPro-Regular" w:hAnsi="DINPro-Regular"/>
                <w:sz w:val="20"/>
                <w:szCs w:val="20"/>
              </w:rPr>
            </w:pPr>
            <w:r>
              <w:t>A) Image data</w:t>
            </w:r>
          </w:p>
        </w:tc>
        <w:tc>
          <w:tcPr>
            <w:tcW w:w="355" w:type="dxa"/>
          </w:tcPr>
          <w:p w14:paraId="63562275" w14:textId="131E3724" w:rsidR="00E51AF7" w:rsidRPr="00EF3B1B" w:rsidRDefault="00E51AF7" w:rsidP="00E51AF7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7A74D451" w14:textId="0BBD34CB" w:rsidR="00E51AF7" w:rsidRPr="00EF3B1B" w:rsidRDefault="00D926B5" w:rsidP="00E51AF7">
            <w:pPr>
              <w:rPr>
                <w:rFonts w:ascii="DINPro-Regular" w:hAnsi="DINPro-Regular"/>
                <w:sz w:val="20"/>
                <w:szCs w:val="20"/>
              </w:rPr>
            </w:pPr>
            <w:r>
              <w:t>C) Textual data</w:t>
            </w:r>
          </w:p>
        </w:tc>
      </w:tr>
      <w:tr w:rsidR="00E51AF7" w:rsidRPr="003174EE" w14:paraId="619E9C49" w14:textId="77777777" w:rsidTr="00D926B5">
        <w:trPr>
          <w:trHeight w:val="220"/>
          <w:jc w:val="center"/>
        </w:trPr>
        <w:tc>
          <w:tcPr>
            <w:tcW w:w="1068" w:type="dxa"/>
          </w:tcPr>
          <w:p w14:paraId="19BCC6FC" w14:textId="77777777" w:rsidR="00E51AF7" w:rsidRPr="00215B44" w:rsidRDefault="00E51AF7" w:rsidP="00E51AF7">
            <w:pPr>
              <w:jc w:val="center"/>
              <w:rPr>
                <w:rFonts w:ascii="DINPro-Regular" w:hAnsi="DINPro-Regular"/>
                <w:b/>
                <w:sz w:val="10"/>
                <w:szCs w:val="10"/>
              </w:rPr>
            </w:pPr>
          </w:p>
        </w:tc>
        <w:tc>
          <w:tcPr>
            <w:tcW w:w="354" w:type="dxa"/>
          </w:tcPr>
          <w:p w14:paraId="7A2A65C5" w14:textId="693AE2DD" w:rsidR="00E51AF7" w:rsidRPr="00EF3B1B" w:rsidRDefault="00E51AF7" w:rsidP="00E51AF7">
            <w:pPr>
              <w:rPr>
                <w:rFonts w:ascii="DINPro-Regular" w:hAnsi="DINPro-Regular"/>
                <w:sz w:val="10"/>
                <w:szCs w:val="10"/>
              </w:rPr>
            </w:pPr>
          </w:p>
        </w:tc>
        <w:tc>
          <w:tcPr>
            <w:tcW w:w="3864" w:type="dxa"/>
          </w:tcPr>
          <w:p w14:paraId="478F278F" w14:textId="4C7A4ABD" w:rsidR="00E51AF7" w:rsidRPr="00EF3B1B" w:rsidRDefault="00D926B5" w:rsidP="00E51AF7">
            <w:pPr>
              <w:rPr>
                <w:rFonts w:ascii="DINPro-Regular" w:hAnsi="DINPro-Regular"/>
                <w:sz w:val="20"/>
                <w:szCs w:val="20"/>
              </w:rPr>
            </w:pPr>
            <w:r>
              <w:t>B) Audio data</w:t>
            </w:r>
          </w:p>
        </w:tc>
        <w:tc>
          <w:tcPr>
            <w:tcW w:w="355" w:type="dxa"/>
          </w:tcPr>
          <w:p w14:paraId="59ED6F7D" w14:textId="0936276A" w:rsidR="00E51AF7" w:rsidRPr="00EF3B1B" w:rsidRDefault="00E51AF7" w:rsidP="00E51AF7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04DB06C0" w14:textId="331F270C" w:rsidR="00E51AF7" w:rsidRPr="00EF3B1B" w:rsidRDefault="00D926B5" w:rsidP="00E51AF7">
            <w:pPr>
              <w:rPr>
                <w:rFonts w:ascii="DINPro-Regular" w:hAnsi="DINPro-Regular"/>
                <w:sz w:val="20"/>
                <w:szCs w:val="20"/>
              </w:rPr>
            </w:pPr>
            <w:r>
              <w:t>D) Numerical sensor data</w:t>
            </w:r>
          </w:p>
        </w:tc>
      </w:tr>
      <w:tr w:rsidR="00E51AF7" w:rsidRPr="003174EE" w14:paraId="5C67A0E8" w14:textId="77777777" w:rsidTr="00D926B5">
        <w:trPr>
          <w:trHeight w:val="220"/>
          <w:jc w:val="center"/>
        </w:trPr>
        <w:tc>
          <w:tcPr>
            <w:tcW w:w="1068" w:type="dxa"/>
          </w:tcPr>
          <w:p w14:paraId="4BA4B3DF" w14:textId="77777777" w:rsidR="00E51AF7" w:rsidRPr="00215B44" w:rsidRDefault="00E51AF7" w:rsidP="00E51AF7">
            <w:pPr>
              <w:jc w:val="center"/>
              <w:rPr>
                <w:rFonts w:ascii="DINPro-Regular" w:hAnsi="DINPro-Regular"/>
                <w:b/>
                <w:sz w:val="10"/>
                <w:szCs w:val="10"/>
              </w:rPr>
            </w:pPr>
          </w:p>
        </w:tc>
        <w:tc>
          <w:tcPr>
            <w:tcW w:w="354" w:type="dxa"/>
          </w:tcPr>
          <w:p w14:paraId="08955572" w14:textId="77777777" w:rsidR="00E51AF7" w:rsidRPr="00EF3B1B" w:rsidRDefault="00E51AF7" w:rsidP="00E51AF7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63FBAB50" w14:textId="77777777" w:rsidR="00E51AF7" w:rsidRPr="00EF3B1B" w:rsidRDefault="00E51AF7" w:rsidP="00E51AF7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55" w:type="dxa"/>
          </w:tcPr>
          <w:p w14:paraId="48E7FF0B" w14:textId="77777777" w:rsidR="00E51AF7" w:rsidRPr="00EF3B1B" w:rsidRDefault="00E51AF7" w:rsidP="00E51AF7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073020D1" w14:textId="77777777" w:rsidR="00E51AF7" w:rsidRPr="00EF3B1B" w:rsidRDefault="00E51AF7" w:rsidP="00E51AF7">
            <w:pPr>
              <w:rPr>
                <w:rFonts w:ascii="DINPro-Regular" w:hAnsi="DINPro-Regular"/>
                <w:sz w:val="20"/>
                <w:szCs w:val="20"/>
              </w:rPr>
            </w:pPr>
          </w:p>
        </w:tc>
      </w:tr>
      <w:tr w:rsidR="00E51AF7" w:rsidRPr="003174EE" w14:paraId="3C46A0EC" w14:textId="77777777" w:rsidTr="00D926B5">
        <w:trPr>
          <w:trHeight w:val="220"/>
          <w:jc w:val="center"/>
        </w:trPr>
        <w:tc>
          <w:tcPr>
            <w:tcW w:w="1068" w:type="dxa"/>
          </w:tcPr>
          <w:p w14:paraId="69301F95" w14:textId="5D772F98" w:rsidR="00E51AF7" w:rsidRPr="00215B44" w:rsidRDefault="00E51AF7" w:rsidP="00E51AF7">
            <w:pPr>
              <w:jc w:val="center"/>
              <w:rPr>
                <w:rFonts w:ascii="DINPro-Regular" w:hAnsi="DINPro-Regular"/>
                <w:b/>
                <w:sz w:val="10"/>
                <w:szCs w:val="10"/>
              </w:rPr>
            </w:pPr>
            <w:r>
              <w:rPr>
                <w:rFonts w:ascii="DINPro-Regular" w:hAnsi="DINPro-Regular"/>
                <w:b/>
                <w:sz w:val="20"/>
                <w:szCs w:val="20"/>
              </w:rPr>
              <w:t>10</w:t>
            </w:r>
          </w:p>
        </w:tc>
        <w:tc>
          <w:tcPr>
            <w:tcW w:w="9139" w:type="dxa"/>
            <w:gridSpan w:val="4"/>
          </w:tcPr>
          <w:p w14:paraId="48C803CD" w14:textId="2207C87B" w:rsidR="00E51AF7" w:rsidRPr="00EF3B1B" w:rsidRDefault="00D926B5" w:rsidP="00EF3B1B">
            <w:pPr>
              <w:rPr>
                <w:rFonts w:ascii="DINPro-Regular" w:hAnsi="DINPro-Regular"/>
                <w:sz w:val="20"/>
                <w:szCs w:val="20"/>
              </w:rPr>
            </w:pPr>
            <w:r>
              <w:t>Voice assistants like Siri or Google Assistant are prime examples of deep learning applications in which domain?</w:t>
            </w:r>
          </w:p>
        </w:tc>
      </w:tr>
      <w:tr w:rsidR="00E51AF7" w:rsidRPr="003174EE" w14:paraId="106CB925" w14:textId="77777777" w:rsidTr="00D926B5">
        <w:trPr>
          <w:trHeight w:val="220"/>
          <w:jc w:val="center"/>
        </w:trPr>
        <w:tc>
          <w:tcPr>
            <w:tcW w:w="1068" w:type="dxa"/>
          </w:tcPr>
          <w:p w14:paraId="21FE92F9" w14:textId="77777777" w:rsidR="00E51AF7" w:rsidRPr="00215B44" w:rsidRDefault="00E51AF7" w:rsidP="00E51AF7">
            <w:pPr>
              <w:jc w:val="center"/>
              <w:rPr>
                <w:rFonts w:ascii="DINPro-Regular" w:hAnsi="DINPro-Regular"/>
                <w:b/>
                <w:sz w:val="10"/>
                <w:szCs w:val="10"/>
              </w:rPr>
            </w:pPr>
          </w:p>
        </w:tc>
        <w:tc>
          <w:tcPr>
            <w:tcW w:w="354" w:type="dxa"/>
          </w:tcPr>
          <w:p w14:paraId="3E5930ED" w14:textId="7D92BDFC" w:rsidR="00E51AF7" w:rsidRPr="00EF3B1B" w:rsidRDefault="00E51AF7" w:rsidP="00E51AF7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7EB6BF19" w14:textId="71E2E27E" w:rsidR="00E51AF7" w:rsidRPr="00EF3B1B" w:rsidRDefault="00D926B5" w:rsidP="00E51AF7">
            <w:pPr>
              <w:rPr>
                <w:rFonts w:ascii="DINPro-Regular" w:hAnsi="DINPro-Regular"/>
                <w:sz w:val="20"/>
                <w:szCs w:val="20"/>
              </w:rPr>
            </w:pPr>
            <w:r>
              <w:t>A) Computer Vision</w:t>
            </w:r>
          </w:p>
        </w:tc>
        <w:tc>
          <w:tcPr>
            <w:tcW w:w="355" w:type="dxa"/>
          </w:tcPr>
          <w:p w14:paraId="43CE1B77" w14:textId="738B9341" w:rsidR="00E51AF7" w:rsidRPr="00EF3B1B" w:rsidRDefault="00E51AF7" w:rsidP="00E51AF7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550087F6" w14:textId="445206B8" w:rsidR="00E51AF7" w:rsidRPr="00EF3B1B" w:rsidRDefault="00D926B5" w:rsidP="00E51AF7">
            <w:pPr>
              <w:rPr>
                <w:rFonts w:ascii="DINPro-Regular" w:hAnsi="DINPro-Regular"/>
                <w:sz w:val="20"/>
                <w:szCs w:val="20"/>
              </w:rPr>
            </w:pPr>
            <w:r>
              <w:t>C) Speech Recognition</w:t>
            </w:r>
          </w:p>
        </w:tc>
      </w:tr>
      <w:tr w:rsidR="00E51AF7" w:rsidRPr="003174EE" w14:paraId="2019BF61" w14:textId="77777777" w:rsidTr="00D926B5">
        <w:trPr>
          <w:trHeight w:val="220"/>
          <w:jc w:val="center"/>
        </w:trPr>
        <w:tc>
          <w:tcPr>
            <w:tcW w:w="1068" w:type="dxa"/>
          </w:tcPr>
          <w:p w14:paraId="5983D879" w14:textId="77777777" w:rsidR="00E51AF7" w:rsidRPr="00215B44" w:rsidRDefault="00E51AF7" w:rsidP="00E51AF7">
            <w:pPr>
              <w:jc w:val="center"/>
              <w:rPr>
                <w:rFonts w:ascii="DINPro-Regular" w:hAnsi="DINPro-Regular"/>
                <w:b/>
                <w:sz w:val="10"/>
                <w:szCs w:val="10"/>
              </w:rPr>
            </w:pPr>
          </w:p>
        </w:tc>
        <w:tc>
          <w:tcPr>
            <w:tcW w:w="354" w:type="dxa"/>
          </w:tcPr>
          <w:p w14:paraId="32147093" w14:textId="018F5A65" w:rsidR="00E51AF7" w:rsidRPr="00EF3B1B" w:rsidRDefault="00E51AF7" w:rsidP="00E51AF7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3864" w:type="dxa"/>
          </w:tcPr>
          <w:p w14:paraId="552F9057" w14:textId="6A45061E" w:rsidR="00E51AF7" w:rsidRPr="00EF3B1B" w:rsidRDefault="00D926B5" w:rsidP="00E51AF7">
            <w:pPr>
              <w:rPr>
                <w:rFonts w:ascii="DINPro-Regular" w:hAnsi="DINPro-Regular"/>
                <w:sz w:val="20"/>
                <w:szCs w:val="20"/>
              </w:rPr>
            </w:pPr>
            <w:r>
              <w:t>B) Natural Language Processing</w:t>
            </w:r>
          </w:p>
        </w:tc>
        <w:tc>
          <w:tcPr>
            <w:tcW w:w="355" w:type="dxa"/>
          </w:tcPr>
          <w:p w14:paraId="1CC14AC0" w14:textId="4C9D1827" w:rsidR="00E51AF7" w:rsidRPr="00EF3B1B" w:rsidRDefault="00E51AF7" w:rsidP="00E51AF7">
            <w:pPr>
              <w:rPr>
                <w:rFonts w:ascii="DINPro-Regular" w:hAnsi="DINPro-Regular"/>
                <w:sz w:val="20"/>
                <w:szCs w:val="20"/>
              </w:rPr>
            </w:pPr>
          </w:p>
        </w:tc>
        <w:tc>
          <w:tcPr>
            <w:tcW w:w="4566" w:type="dxa"/>
          </w:tcPr>
          <w:p w14:paraId="3E5D65DE" w14:textId="422524C0" w:rsidR="00E51AF7" w:rsidRPr="00EF3B1B" w:rsidRDefault="00D926B5" w:rsidP="00E51AF7">
            <w:pPr>
              <w:rPr>
                <w:rFonts w:ascii="DINPro-Regular" w:hAnsi="DINPro-Regular"/>
                <w:sz w:val="20"/>
                <w:szCs w:val="20"/>
              </w:rPr>
            </w:pPr>
            <w:r>
              <w:t>D) Reinforcement Learning</w:t>
            </w:r>
          </w:p>
        </w:tc>
      </w:tr>
    </w:tbl>
    <w:p w14:paraId="558335BB" w14:textId="77777777" w:rsidR="008C4BAE" w:rsidRDefault="008C4BAE" w:rsidP="00EF3B1B">
      <w:pPr>
        <w:rPr>
          <w:rFonts w:ascii="DINPro-Regular" w:hAnsi="DINPro-Regular"/>
          <w:b/>
          <w:szCs w:val="20"/>
        </w:rPr>
      </w:pPr>
    </w:p>
    <w:p w14:paraId="725F1C26" w14:textId="0CA30F5C" w:rsidR="008C4BAE" w:rsidRDefault="008C4BAE" w:rsidP="008C4BAE">
      <w:pPr>
        <w:jc w:val="center"/>
        <w:rPr>
          <w:rFonts w:ascii="DINPro-Regular" w:hAnsi="DINPro-Regular"/>
          <w:b/>
          <w:sz w:val="22"/>
          <w:szCs w:val="20"/>
        </w:rPr>
      </w:pPr>
      <w:r w:rsidRPr="00215B44">
        <w:rPr>
          <w:rFonts w:ascii="DINPro-Regular" w:hAnsi="DINPro-Regular"/>
          <w:b/>
          <w:sz w:val="22"/>
          <w:szCs w:val="20"/>
        </w:rPr>
        <w:t>Section B - Answer All questions (</w:t>
      </w:r>
      <w:r w:rsidR="00E51AF7">
        <w:rPr>
          <w:rFonts w:ascii="DINPro-Regular" w:hAnsi="DINPro-Regular"/>
          <w:b/>
          <w:sz w:val="22"/>
          <w:szCs w:val="20"/>
        </w:rPr>
        <w:t>5</w:t>
      </w:r>
      <w:r w:rsidRPr="00215B44">
        <w:rPr>
          <w:rFonts w:ascii="DINPro-Regular" w:hAnsi="DINPro-Regular"/>
          <w:b/>
          <w:sz w:val="22"/>
          <w:szCs w:val="20"/>
        </w:rPr>
        <w:t xml:space="preserve"> x </w:t>
      </w:r>
      <w:r w:rsidR="00E51AF7">
        <w:rPr>
          <w:rFonts w:ascii="DINPro-Regular" w:hAnsi="DINPro-Regular"/>
          <w:b/>
          <w:sz w:val="22"/>
          <w:szCs w:val="20"/>
        </w:rPr>
        <w:t>4</w:t>
      </w:r>
      <w:r w:rsidRPr="00215B44">
        <w:rPr>
          <w:rFonts w:ascii="DINPro-Regular" w:hAnsi="DINPro-Regular"/>
          <w:b/>
          <w:sz w:val="22"/>
          <w:szCs w:val="20"/>
        </w:rPr>
        <w:t xml:space="preserve"> = </w:t>
      </w:r>
      <w:r w:rsidR="00E51AF7">
        <w:rPr>
          <w:rFonts w:ascii="DINPro-Regular" w:hAnsi="DINPro-Regular"/>
          <w:b/>
          <w:sz w:val="22"/>
          <w:szCs w:val="20"/>
        </w:rPr>
        <w:t>20</w:t>
      </w:r>
      <w:r w:rsidRPr="00215B44">
        <w:rPr>
          <w:rFonts w:ascii="DINPro-Regular" w:hAnsi="DINPro-Regular"/>
          <w:b/>
          <w:sz w:val="22"/>
          <w:szCs w:val="20"/>
        </w:rPr>
        <w:t>)</w:t>
      </w:r>
    </w:p>
    <w:p w14:paraId="6690EC86" w14:textId="77777777" w:rsidR="00737BB6" w:rsidRPr="00215B44" w:rsidRDefault="00737BB6" w:rsidP="008C4BAE">
      <w:pPr>
        <w:jc w:val="center"/>
        <w:rPr>
          <w:rFonts w:ascii="DINPro-Regular" w:hAnsi="DINPro-Regular"/>
          <w:b/>
          <w:sz w:val="28"/>
          <w:szCs w:val="20"/>
        </w:rPr>
      </w:pPr>
    </w:p>
    <w:tbl>
      <w:tblPr>
        <w:tblW w:w="9410" w:type="dxa"/>
        <w:jc w:val="center"/>
        <w:tblLook w:val="0000" w:firstRow="0" w:lastRow="0" w:firstColumn="0" w:lastColumn="0" w:noHBand="0" w:noVBand="0"/>
      </w:tblPr>
      <w:tblGrid>
        <w:gridCol w:w="636"/>
        <w:gridCol w:w="8774"/>
      </w:tblGrid>
      <w:tr w:rsidR="008C4BAE" w:rsidRPr="003174EE" w14:paraId="19C8648F" w14:textId="77777777" w:rsidTr="00D926B5">
        <w:trPr>
          <w:cantSplit/>
          <w:jc w:val="center"/>
        </w:trPr>
        <w:tc>
          <w:tcPr>
            <w:tcW w:w="636" w:type="dxa"/>
          </w:tcPr>
          <w:p w14:paraId="2107ADB7" w14:textId="77777777" w:rsidR="008C4BAE" w:rsidRPr="00215B44" w:rsidRDefault="008C4BAE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  <w:r w:rsidRPr="00215B44">
              <w:rPr>
                <w:rFonts w:ascii="DINPro-Regular" w:hAnsi="DINPro-Regular"/>
                <w:b/>
                <w:sz w:val="20"/>
                <w:szCs w:val="20"/>
              </w:rPr>
              <w:t>11 A</w:t>
            </w:r>
          </w:p>
        </w:tc>
        <w:tc>
          <w:tcPr>
            <w:tcW w:w="8774" w:type="dxa"/>
          </w:tcPr>
          <w:p w14:paraId="3E9FF6B5" w14:textId="5605AA58" w:rsidR="008C4BAE" w:rsidRPr="00091939" w:rsidRDefault="00091939" w:rsidP="009A5814">
            <w:pPr>
              <w:rPr>
                <w:rFonts w:ascii="DINPro-Regular" w:hAnsi="DINPro-Regular"/>
                <w:bCs/>
                <w:sz w:val="20"/>
                <w:szCs w:val="20"/>
              </w:rPr>
            </w:pPr>
            <w:r>
              <w:t xml:space="preserve"> Define Deep Learning and state its key characteristic.</w:t>
            </w:r>
          </w:p>
        </w:tc>
      </w:tr>
      <w:tr w:rsidR="00D926B5" w:rsidRPr="003174EE" w14:paraId="0CE28D8C" w14:textId="77777777" w:rsidTr="00D926B5">
        <w:trPr>
          <w:cantSplit/>
          <w:jc w:val="center"/>
        </w:trPr>
        <w:tc>
          <w:tcPr>
            <w:tcW w:w="636" w:type="dxa"/>
          </w:tcPr>
          <w:p w14:paraId="19521373" w14:textId="77777777" w:rsidR="00D926B5" w:rsidRPr="00215B44" w:rsidRDefault="00D926B5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8774" w:type="dxa"/>
          </w:tcPr>
          <w:p w14:paraId="7CC0D61A" w14:textId="6DF636D7" w:rsidR="00D926B5" w:rsidRDefault="00D926B5" w:rsidP="00D926B5">
            <w:pPr>
              <w:jc w:val="center"/>
              <w:rPr>
                <w:rFonts w:ascii="DINPro-Regular" w:hAnsi="DINPro-Regular"/>
                <w:bCs/>
                <w:sz w:val="20"/>
                <w:szCs w:val="20"/>
              </w:rPr>
            </w:pPr>
            <w:r w:rsidRPr="00091939">
              <w:rPr>
                <w:rFonts w:ascii="DINPro-Regular" w:hAnsi="DINPro-Regular"/>
                <w:bCs/>
                <w:sz w:val="20"/>
                <w:szCs w:val="20"/>
              </w:rPr>
              <w:t>(OR)</w:t>
            </w:r>
          </w:p>
        </w:tc>
      </w:tr>
      <w:tr w:rsidR="008C4BAE" w:rsidRPr="003174EE" w14:paraId="685FE4A5" w14:textId="77777777" w:rsidTr="00D926B5">
        <w:trPr>
          <w:cantSplit/>
          <w:trHeight w:val="188"/>
          <w:jc w:val="center"/>
        </w:trPr>
        <w:tc>
          <w:tcPr>
            <w:tcW w:w="636" w:type="dxa"/>
          </w:tcPr>
          <w:p w14:paraId="37C67D85" w14:textId="77777777" w:rsidR="008C4BAE" w:rsidRPr="00215B44" w:rsidRDefault="008C4BAE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  <w:r w:rsidRPr="00215B44">
              <w:rPr>
                <w:rFonts w:ascii="DINPro-Regular" w:hAnsi="DINPro-Regular"/>
                <w:b/>
                <w:sz w:val="20"/>
                <w:szCs w:val="20"/>
              </w:rPr>
              <w:t xml:space="preserve">     B</w:t>
            </w:r>
          </w:p>
        </w:tc>
        <w:tc>
          <w:tcPr>
            <w:tcW w:w="8774" w:type="dxa"/>
          </w:tcPr>
          <w:p w14:paraId="54CA1A4D" w14:textId="650906BD" w:rsidR="008C4BAE" w:rsidRPr="00091939" w:rsidRDefault="00D926B5" w:rsidP="00CB1DD1">
            <w:pPr>
              <w:jc w:val="both"/>
              <w:rPr>
                <w:rFonts w:ascii="DINPro-Regular" w:hAnsi="DINPro-Regular"/>
                <w:bCs/>
                <w:sz w:val="20"/>
                <w:szCs w:val="20"/>
              </w:rPr>
            </w:pPr>
            <w:r>
              <w:t>Explain the primary purpose of an activation function in a neural network.</w:t>
            </w:r>
          </w:p>
        </w:tc>
      </w:tr>
      <w:tr w:rsidR="008C4BAE" w:rsidRPr="003174EE" w14:paraId="468CF0CF" w14:textId="77777777" w:rsidTr="00D926B5">
        <w:trPr>
          <w:cantSplit/>
          <w:jc w:val="center"/>
        </w:trPr>
        <w:tc>
          <w:tcPr>
            <w:tcW w:w="636" w:type="dxa"/>
          </w:tcPr>
          <w:p w14:paraId="41D384A1" w14:textId="77777777" w:rsidR="008C4BAE" w:rsidRPr="00215B44" w:rsidRDefault="008C4BAE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8774" w:type="dxa"/>
            <w:vAlign w:val="center"/>
          </w:tcPr>
          <w:p w14:paraId="6A93E389" w14:textId="2C9D61BA" w:rsidR="008C4BAE" w:rsidRPr="00091939" w:rsidRDefault="008C4BAE" w:rsidP="00CB1DD1">
            <w:pPr>
              <w:jc w:val="center"/>
              <w:rPr>
                <w:rFonts w:ascii="DINPro-Regular" w:hAnsi="DINPro-Regular"/>
                <w:bCs/>
                <w:sz w:val="20"/>
                <w:szCs w:val="20"/>
              </w:rPr>
            </w:pPr>
          </w:p>
        </w:tc>
      </w:tr>
      <w:tr w:rsidR="008C4BAE" w:rsidRPr="003174EE" w14:paraId="42048824" w14:textId="77777777" w:rsidTr="00D926B5">
        <w:trPr>
          <w:cantSplit/>
          <w:jc w:val="center"/>
        </w:trPr>
        <w:tc>
          <w:tcPr>
            <w:tcW w:w="636" w:type="dxa"/>
          </w:tcPr>
          <w:p w14:paraId="27FF2093" w14:textId="77777777" w:rsidR="008C4BAE" w:rsidRPr="00215B44" w:rsidRDefault="008C4BAE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  <w:r w:rsidRPr="00215B44">
              <w:rPr>
                <w:rFonts w:ascii="DINPro-Regular" w:hAnsi="DINPro-Regular"/>
                <w:b/>
                <w:sz w:val="20"/>
                <w:szCs w:val="20"/>
              </w:rPr>
              <w:t>12 A</w:t>
            </w:r>
          </w:p>
        </w:tc>
        <w:tc>
          <w:tcPr>
            <w:tcW w:w="8774" w:type="dxa"/>
          </w:tcPr>
          <w:p w14:paraId="0191660C" w14:textId="0280B393" w:rsidR="008C4BAE" w:rsidRPr="00091939" w:rsidRDefault="00D926B5" w:rsidP="00091939">
            <w:pPr>
              <w:rPr>
                <w:rFonts w:ascii="DINPro-Regular" w:hAnsi="DINPro-Regular"/>
                <w:bCs/>
                <w:sz w:val="20"/>
                <w:szCs w:val="20"/>
              </w:rPr>
            </w:pPr>
            <w:proofErr w:type="gramStart"/>
            <w:proofErr w:type="gramEnd"/>
            <w:r>
              <w:t xml:space="preserve">List and briefly describe two common types of loss functions used in deep learning.                                                                                                                                                           </w:t>
            </w:r>
          </w:p>
        </w:tc>
      </w:tr>
      <w:tr w:rsidR="00D926B5" w:rsidRPr="003174EE" w14:paraId="2E584449" w14:textId="77777777" w:rsidTr="00D926B5">
        <w:trPr>
          <w:cantSplit/>
          <w:jc w:val="center"/>
        </w:trPr>
        <w:tc>
          <w:tcPr>
            <w:tcW w:w="636" w:type="dxa"/>
          </w:tcPr>
          <w:p w14:paraId="0355B208" w14:textId="77777777" w:rsidR="00D926B5" w:rsidRPr="00215B44" w:rsidRDefault="00D926B5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8774" w:type="dxa"/>
          </w:tcPr>
          <w:p w14:paraId="099B855F" w14:textId="2CBAF6DC" w:rsidR="00D926B5" w:rsidRDefault="00D926B5" w:rsidP="00D926B5">
            <w:pPr>
              <w:jc w:val="center"/>
              <w:rPr>
                <w:rFonts w:ascii="DINPro-Regular" w:hAnsi="DINPro-Regular"/>
                <w:bCs/>
                <w:sz w:val="20"/>
                <w:szCs w:val="20"/>
              </w:rPr>
            </w:pPr>
            <w:r w:rsidRPr="00091939">
              <w:rPr>
                <w:rFonts w:ascii="DINPro-Regular" w:hAnsi="DINPro-Regular"/>
                <w:bCs/>
                <w:sz w:val="20"/>
                <w:szCs w:val="20"/>
              </w:rPr>
              <w:t>(OR)</w:t>
            </w:r>
          </w:p>
        </w:tc>
      </w:tr>
      <w:tr w:rsidR="008C4BAE" w:rsidRPr="003174EE" w14:paraId="25852D96" w14:textId="77777777" w:rsidTr="00D926B5">
        <w:trPr>
          <w:cantSplit/>
          <w:jc w:val="center"/>
        </w:trPr>
        <w:tc>
          <w:tcPr>
            <w:tcW w:w="636" w:type="dxa"/>
          </w:tcPr>
          <w:p w14:paraId="42E7A63E" w14:textId="77777777" w:rsidR="008C4BAE" w:rsidRPr="00215B44" w:rsidRDefault="008C4BAE" w:rsidP="00CB1DD1">
            <w:pPr>
              <w:jc w:val="right"/>
              <w:rPr>
                <w:rFonts w:ascii="DINPro-Regular" w:hAnsi="DINPro-Regular"/>
                <w:b/>
                <w:sz w:val="20"/>
                <w:szCs w:val="20"/>
              </w:rPr>
            </w:pPr>
            <w:r w:rsidRPr="00215B44">
              <w:rPr>
                <w:rFonts w:ascii="DINPro-Regular" w:hAnsi="DINPro-Regular"/>
                <w:b/>
                <w:sz w:val="20"/>
                <w:szCs w:val="20"/>
              </w:rPr>
              <w:t xml:space="preserve"> B</w:t>
            </w:r>
          </w:p>
        </w:tc>
        <w:tc>
          <w:tcPr>
            <w:tcW w:w="8774" w:type="dxa"/>
          </w:tcPr>
          <w:p w14:paraId="4BE183AC" w14:textId="297EF884" w:rsidR="008C4BAE" w:rsidRPr="00091939" w:rsidRDefault="00D926B5" w:rsidP="00CB1DD1">
            <w:pPr>
              <w:jc w:val="both"/>
              <w:rPr>
                <w:rFonts w:ascii="DINPro-Regular" w:hAnsi="DINPro-Regular"/>
                <w:bCs/>
                <w:sz w:val="20"/>
                <w:szCs w:val="20"/>
              </w:rPr>
            </w:pPr>
            <w:r>
              <w:t>What is a hyperparameter in the context of deep learning? Provide two examples.</w:t>
            </w:r>
          </w:p>
        </w:tc>
      </w:tr>
      <w:tr w:rsidR="008C4BAE" w:rsidRPr="003174EE" w14:paraId="75A86DDC" w14:textId="77777777" w:rsidTr="00D926B5">
        <w:trPr>
          <w:cantSplit/>
          <w:jc w:val="center"/>
        </w:trPr>
        <w:tc>
          <w:tcPr>
            <w:tcW w:w="636" w:type="dxa"/>
          </w:tcPr>
          <w:p w14:paraId="01328DA4" w14:textId="77777777" w:rsidR="008C4BAE" w:rsidRPr="00215B44" w:rsidRDefault="008C4BAE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8774" w:type="dxa"/>
            <w:vAlign w:val="center"/>
          </w:tcPr>
          <w:p w14:paraId="0B707E42" w14:textId="77777777" w:rsidR="008C4BAE" w:rsidRPr="00091939" w:rsidRDefault="008C4BAE" w:rsidP="00CB1DD1">
            <w:pPr>
              <w:jc w:val="center"/>
              <w:rPr>
                <w:rFonts w:ascii="DINPro-Regular" w:hAnsi="DINPro-Regular"/>
                <w:bCs/>
                <w:sz w:val="20"/>
                <w:szCs w:val="20"/>
              </w:rPr>
            </w:pPr>
          </w:p>
        </w:tc>
      </w:tr>
      <w:tr w:rsidR="008C4BAE" w:rsidRPr="003174EE" w14:paraId="139B194C" w14:textId="77777777" w:rsidTr="00D926B5">
        <w:trPr>
          <w:cantSplit/>
          <w:jc w:val="center"/>
        </w:trPr>
        <w:tc>
          <w:tcPr>
            <w:tcW w:w="636" w:type="dxa"/>
          </w:tcPr>
          <w:p w14:paraId="598B8BFE" w14:textId="77777777" w:rsidR="008C4BAE" w:rsidRPr="00215B44" w:rsidRDefault="008C4BAE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  <w:r w:rsidRPr="00215B44">
              <w:rPr>
                <w:rFonts w:ascii="DINPro-Regular" w:hAnsi="DINPro-Regular"/>
                <w:b/>
                <w:sz w:val="20"/>
                <w:szCs w:val="20"/>
              </w:rPr>
              <w:t>13 A</w:t>
            </w:r>
          </w:p>
        </w:tc>
        <w:tc>
          <w:tcPr>
            <w:tcW w:w="8774" w:type="dxa"/>
          </w:tcPr>
          <w:p w14:paraId="59866344" w14:textId="7FB5C91A" w:rsidR="008C4BAE" w:rsidRPr="00091939" w:rsidRDefault="00D926B5" w:rsidP="00E426BA">
            <w:pPr>
              <w:rPr>
                <w:rFonts w:ascii="DINPro-Regular" w:hAnsi="DINPro-Regular"/>
                <w:bCs/>
                <w:sz w:val="20"/>
                <w:szCs w:val="20"/>
              </w:rPr>
            </w:pPr>
            <w:r>
              <w:t>Briefly explain the concept of "feature hierarchy" as observed in deep neural networks.</w:t>
            </w:r>
          </w:p>
        </w:tc>
      </w:tr>
      <w:tr w:rsidR="00D926B5" w:rsidRPr="003174EE" w14:paraId="6F536B1C" w14:textId="77777777" w:rsidTr="00D926B5">
        <w:trPr>
          <w:cantSplit/>
          <w:jc w:val="center"/>
        </w:trPr>
        <w:tc>
          <w:tcPr>
            <w:tcW w:w="636" w:type="dxa"/>
          </w:tcPr>
          <w:p w14:paraId="2E50F177" w14:textId="77777777" w:rsidR="00D926B5" w:rsidRPr="00215B44" w:rsidRDefault="00D926B5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8774" w:type="dxa"/>
          </w:tcPr>
          <w:p w14:paraId="724C2C7B" w14:textId="47D3E982" w:rsidR="00D926B5" w:rsidRPr="00091939" w:rsidRDefault="00D926B5" w:rsidP="00D926B5">
            <w:pPr>
              <w:jc w:val="center"/>
              <w:rPr>
                <w:rFonts w:ascii="DINPro-Regular" w:hAnsi="DINPro-Regular"/>
                <w:bCs/>
                <w:sz w:val="20"/>
                <w:szCs w:val="20"/>
              </w:rPr>
            </w:pPr>
            <w:r w:rsidRPr="00091939">
              <w:rPr>
                <w:rFonts w:ascii="DINPro-Regular" w:hAnsi="DINPro-Regular"/>
                <w:bCs/>
                <w:sz w:val="20"/>
                <w:szCs w:val="20"/>
              </w:rPr>
              <w:t>(OR)</w:t>
            </w:r>
          </w:p>
        </w:tc>
      </w:tr>
      <w:tr w:rsidR="008C4BAE" w:rsidRPr="003174EE" w14:paraId="30792B98" w14:textId="77777777" w:rsidTr="00D926B5">
        <w:trPr>
          <w:cantSplit/>
          <w:jc w:val="center"/>
        </w:trPr>
        <w:tc>
          <w:tcPr>
            <w:tcW w:w="636" w:type="dxa"/>
          </w:tcPr>
          <w:p w14:paraId="40263A2C" w14:textId="77777777" w:rsidR="008C4BAE" w:rsidRPr="00215B44" w:rsidRDefault="008C4BAE" w:rsidP="00CB1DD1">
            <w:pPr>
              <w:jc w:val="right"/>
              <w:rPr>
                <w:rFonts w:ascii="DINPro-Regular" w:hAnsi="DINPro-Regular"/>
                <w:b/>
                <w:sz w:val="20"/>
                <w:szCs w:val="20"/>
              </w:rPr>
            </w:pPr>
            <w:r w:rsidRPr="00215B44">
              <w:rPr>
                <w:rFonts w:ascii="DINPro-Regular" w:hAnsi="DINPro-Regular"/>
                <w:b/>
                <w:sz w:val="20"/>
                <w:szCs w:val="20"/>
              </w:rPr>
              <w:t>B</w:t>
            </w:r>
          </w:p>
        </w:tc>
        <w:tc>
          <w:tcPr>
            <w:tcW w:w="8774" w:type="dxa"/>
          </w:tcPr>
          <w:p w14:paraId="1592815B" w14:textId="36B3FC01" w:rsidR="008C4BAE" w:rsidRPr="00091939" w:rsidRDefault="00D926B5" w:rsidP="00CB1DD1">
            <w:pPr>
              <w:jc w:val="both"/>
              <w:rPr>
                <w:rFonts w:ascii="DINPro-Regular" w:hAnsi="DINPro-Regular"/>
                <w:bCs/>
                <w:sz w:val="20"/>
                <w:szCs w:val="20"/>
              </w:rPr>
            </w:pPr>
            <w:r>
              <w:t>Name and briefly describe two common applications of Deep Learning in Computer Vision.</w:t>
            </w:r>
          </w:p>
        </w:tc>
      </w:tr>
      <w:tr w:rsidR="008C4BAE" w:rsidRPr="003174EE" w14:paraId="01200FC9" w14:textId="77777777" w:rsidTr="00D926B5">
        <w:trPr>
          <w:cantSplit/>
          <w:jc w:val="center"/>
        </w:trPr>
        <w:tc>
          <w:tcPr>
            <w:tcW w:w="636" w:type="dxa"/>
          </w:tcPr>
          <w:p w14:paraId="338A2E27" w14:textId="77777777" w:rsidR="008C4BAE" w:rsidRPr="00215B44" w:rsidRDefault="008C4BAE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8774" w:type="dxa"/>
            <w:vAlign w:val="center"/>
          </w:tcPr>
          <w:p w14:paraId="57195007" w14:textId="77777777" w:rsidR="008C4BAE" w:rsidRPr="00091939" w:rsidRDefault="008C4BAE" w:rsidP="00CB1DD1">
            <w:pPr>
              <w:jc w:val="center"/>
              <w:rPr>
                <w:rFonts w:ascii="DINPro-Regular" w:hAnsi="DINPro-Regular"/>
                <w:bCs/>
                <w:sz w:val="20"/>
                <w:szCs w:val="20"/>
              </w:rPr>
            </w:pPr>
          </w:p>
        </w:tc>
      </w:tr>
      <w:tr w:rsidR="008C4BAE" w:rsidRPr="003174EE" w14:paraId="5D1DDBB7" w14:textId="77777777" w:rsidTr="00D926B5">
        <w:trPr>
          <w:cantSplit/>
          <w:jc w:val="center"/>
        </w:trPr>
        <w:tc>
          <w:tcPr>
            <w:tcW w:w="636" w:type="dxa"/>
          </w:tcPr>
          <w:p w14:paraId="460A536F" w14:textId="77777777" w:rsidR="008C4BAE" w:rsidRPr="00215B44" w:rsidRDefault="008C4BAE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  <w:r w:rsidRPr="00215B44">
              <w:rPr>
                <w:rFonts w:ascii="DINPro-Regular" w:hAnsi="DINPro-Regular"/>
                <w:b/>
                <w:sz w:val="20"/>
                <w:szCs w:val="20"/>
              </w:rPr>
              <w:t>14 A</w:t>
            </w:r>
          </w:p>
        </w:tc>
        <w:tc>
          <w:tcPr>
            <w:tcW w:w="8774" w:type="dxa"/>
          </w:tcPr>
          <w:p w14:paraId="152F92C2" w14:textId="130593C4" w:rsidR="008C4BAE" w:rsidRPr="00091939" w:rsidRDefault="00D926B5" w:rsidP="003E3F36">
            <w:pPr>
              <w:rPr>
                <w:rFonts w:ascii="DINPro-Regular" w:hAnsi="DINPro-Regular"/>
                <w:bCs/>
                <w:sz w:val="20"/>
                <w:szCs w:val="20"/>
              </w:rPr>
            </w:pPr>
            <w:r>
              <w:t>What is the primary role of a "building block" in a deep neural network architecture? Give an example.</w:t>
            </w:r>
          </w:p>
        </w:tc>
      </w:tr>
      <w:tr w:rsidR="00D926B5" w:rsidRPr="003174EE" w14:paraId="5165CEB5" w14:textId="77777777" w:rsidTr="00D926B5">
        <w:trPr>
          <w:cantSplit/>
          <w:jc w:val="center"/>
        </w:trPr>
        <w:tc>
          <w:tcPr>
            <w:tcW w:w="636" w:type="dxa"/>
          </w:tcPr>
          <w:p w14:paraId="51DD4E5E" w14:textId="77777777" w:rsidR="00D926B5" w:rsidRPr="00215B44" w:rsidRDefault="00D926B5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8774" w:type="dxa"/>
          </w:tcPr>
          <w:p w14:paraId="3214574C" w14:textId="2319D5F3" w:rsidR="00D926B5" w:rsidRPr="00091939" w:rsidRDefault="00D926B5" w:rsidP="00D926B5">
            <w:pPr>
              <w:jc w:val="center"/>
              <w:rPr>
                <w:rFonts w:ascii="DINPro-Regular" w:hAnsi="DINPro-Regular"/>
                <w:bCs/>
                <w:sz w:val="20"/>
                <w:szCs w:val="20"/>
              </w:rPr>
            </w:pPr>
            <w:r w:rsidRPr="00D926B5">
              <w:rPr>
                <w:rFonts w:ascii="DINPro-Regular" w:hAnsi="DINPro-Regular"/>
                <w:bCs/>
                <w:sz w:val="20"/>
                <w:szCs w:val="20"/>
              </w:rPr>
              <w:t>(OR)</w:t>
            </w:r>
          </w:p>
        </w:tc>
      </w:tr>
      <w:tr w:rsidR="008C4BAE" w:rsidRPr="003174EE" w14:paraId="4E221B33" w14:textId="77777777" w:rsidTr="00D926B5">
        <w:trPr>
          <w:cantSplit/>
          <w:jc w:val="center"/>
        </w:trPr>
        <w:tc>
          <w:tcPr>
            <w:tcW w:w="636" w:type="dxa"/>
          </w:tcPr>
          <w:p w14:paraId="5D82E102" w14:textId="77777777" w:rsidR="008C4BAE" w:rsidRPr="00215B44" w:rsidRDefault="008C4BAE" w:rsidP="00CB1DD1">
            <w:pPr>
              <w:jc w:val="right"/>
              <w:rPr>
                <w:rFonts w:ascii="DINPro-Regular" w:hAnsi="DINPro-Regular"/>
                <w:b/>
                <w:sz w:val="20"/>
                <w:szCs w:val="20"/>
              </w:rPr>
            </w:pPr>
            <w:r w:rsidRPr="00215B44">
              <w:rPr>
                <w:rFonts w:ascii="DINPro-Regular" w:hAnsi="DINPro-Regular"/>
                <w:b/>
                <w:sz w:val="20"/>
                <w:szCs w:val="20"/>
              </w:rPr>
              <w:t>B</w:t>
            </w:r>
          </w:p>
        </w:tc>
        <w:tc>
          <w:tcPr>
            <w:tcW w:w="8774" w:type="dxa"/>
          </w:tcPr>
          <w:p w14:paraId="00FEE84A" w14:textId="71C3FA85" w:rsidR="008C4BAE" w:rsidRPr="00091939" w:rsidRDefault="00D926B5" w:rsidP="00CB1DD1">
            <w:pPr>
              <w:jc w:val="both"/>
              <w:rPr>
                <w:rFonts w:ascii="DINPro-Regular" w:hAnsi="DINPro-Regular"/>
                <w:bCs/>
                <w:sz w:val="20"/>
                <w:szCs w:val="20"/>
              </w:rPr>
            </w:pPr>
            <w:r>
              <w:t>How is Deep Learning typically applied in the field of Speech Recognition?</w:t>
            </w:r>
          </w:p>
        </w:tc>
      </w:tr>
      <w:tr w:rsidR="00E51AF7" w:rsidRPr="003174EE" w14:paraId="2F0869D2" w14:textId="77777777" w:rsidTr="00D926B5">
        <w:trPr>
          <w:cantSplit/>
          <w:jc w:val="center"/>
        </w:trPr>
        <w:tc>
          <w:tcPr>
            <w:tcW w:w="636" w:type="dxa"/>
          </w:tcPr>
          <w:p w14:paraId="61F1A9F2" w14:textId="77777777" w:rsidR="00E51AF7" w:rsidRPr="00215B44" w:rsidRDefault="00E51AF7" w:rsidP="00CB1DD1">
            <w:pPr>
              <w:jc w:val="right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8774" w:type="dxa"/>
          </w:tcPr>
          <w:p w14:paraId="0F118AD9" w14:textId="77777777" w:rsidR="00E51AF7" w:rsidRPr="00091939" w:rsidRDefault="00E51AF7" w:rsidP="00CB1DD1">
            <w:pPr>
              <w:jc w:val="both"/>
              <w:rPr>
                <w:rFonts w:ascii="DINPro-Regular" w:hAnsi="DINPro-Regular"/>
                <w:bCs/>
                <w:sz w:val="20"/>
                <w:szCs w:val="20"/>
              </w:rPr>
            </w:pPr>
          </w:p>
        </w:tc>
      </w:tr>
      <w:tr w:rsidR="00E51AF7" w:rsidRPr="003174EE" w14:paraId="1952330A" w14:textId="77777777" w:rsidTr="00D926B5">
        <w:trPr>
          <w:cantSplit/>
          <w:jc w:val="center"/>
        </w:trPr>
        <w:tc>
          <w:tcPr>
            <w:tcW w:w="636" w:type="dxa"/>
          </w:tcPr>
          <w:p w14:paraId="0FBA5156" w14:textId="0C1E80B6" w:rsidR="00E51AF7" w:rsidRPr="00215B44" w:rsidRDefault="00E51AF7" w:rsidP="00E51AF7">
            <w:pPr>
              <w:jc w:val="right"/>
              <w:rPr>
                <w:rFonts w:ascii="DINPro-Regular" w:hAnsi="DINPro-Regular"/>
                <w:b/>
                <w:sz w:val="20"/>
                <w:szCs w:val="20"/>
              </w:rPr>
            </w:pPr>
            <w:r>
              <w:rPr>
                <w:rFonts w:ascii="DINPro-Regular" w:hAnsi="DINPro-Regular"/>
                <w:b/>
                <w:sz w:val="20"/>
                <w:szCs w:val="20"/>
              </w:rPr>
              <w:t>15</w:t>
            </w:r>
            <w:r w:rsidRPr="00215B44">
              <w:rPr>
                <w:rFonts w:ascii="DINPro-Regular" w:hAnsi="DINPro-Regular"/>
                <w:b/>
                <w:sz w:val="20"/>
                <w:szCs w:val="20"/>
              </w:rPr>
              <w:t xml:space="preserve"> A</w:t>
            </w:r>
          </w:p>
        </w:tc>
        <w:tc>
          <w:tcPr>
            <w:tcW w:w="8774" w:type="dxa"/>
          </w:tcPr>
          <w:p w14:paraId="79CF1B2B" w14:textId="36EC860F" w:rsidR="00E51AF7" w:rsidRPr="00091939" w:rsidRDefault="00D926B5" w:rsidP="00D926B5">
            <w:pPr>
              <w:rPr>
                <w:rFonts w:ascii="DINPro-Regular" w:hAnsi="DINPro-Regular"/>
                <w:bCs/>
                <w:sz w:val="20"/>
                <w:szCs w:val="20"/>
              </w:rPr>
            </w:pPr>
            <w:r>
              <w:t>Differentiate between a shallow neural network and a deep neural network based on their architectural depth.</w:t>
            </w:r>
          </w:p>
        </w:tc>
      </w:tr>
      <w:tr w:rsidR="00D926B5" w:rsidRPr="003174EE" w14:paraId="10D5D1A3" w14:textId="77777777" w:rsidTr="00D926B5">
        <w:trPr>
          <w:cantSplit/>
          <w:jc w:val="center"/>
        </w:trPr>
        <w:tc>
          <w:tcPr>
            <w:tcW w:w="636" w:type="dxa"/>
          </w:tcPr>
          <w:p w14:paraId="1C4C937D" w14:textId="77777777" w:rsidR="00D926B5" w:rsidRDefault="00D926B5" w:rsidP="00E51AF7">
            <w:pPr>
              <w:jc w:val="right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8774" w:type="dxa"/>
          </w:tcPr>
          <w:p w14:paraId="40C2EB9E" w14:textId="37A11BE1" w:rsidR="00D926B5" w:rsidRPr="00091939" w:rsidRDefault="00D926B5" w:rsidP="00D926B5">
            <w:pPr>
              <w:jc w:val="center"/>
              <w:rPr>
                <w:rFonts w:ascii="DINPro-Regular" w:hAnsi="DINPro-Regular"/>
                <w:bCs/>
                <w:sz w:val="20"/>
                <w:szCs w:val="20"/>
              </w:rPr>
            </w:pPr>
            <w:r w:rsidRPr="00D926B5">
              <w:rPr>
                <w:rFonts w:ascii="DINPro-Regular" w:hAnsi="DINPro-Regular"/>
                <w:bCs/>
                <w:sz w:val="20"/>
                <w:szCs w:val="20"/>
              </w:rPr>
              <w:t>(OR)</w:t>
            </w:r>
          </w:p>
        </w:tc>
      </w:tr>
      <w:tr w:rsidR="00E51AF7" w:rsidRPr="003174EE" w14:paraId="6588EC3A" w14:textId="77777777" w:rsidTr="00D926B5">
        <w:trPr>
          <w:cantSplit/>
          <w:jc w:val="center"/>
        </w:trPr>
        <w:tc>
          <w:tcPr>
            <w:tcW w:w="636" w:type="dxa"/>
          </w:tcPr>
          <w:p w14:paraId="2CAE0A18" w14:textId="24207E36" w:rsidR="00E51AF7" w:rsidRPr="00215B44" w:rsidRDefault="00E51AF7" w:rsidP="00E51AF7">
            <w:pPr>
              <w:jc w:val="right"/>
              <w:rPr>
                <w:rFonts w:ascii="DINPro-Regular" w:hAnsi="DINPro-Regular"/>
                <w:b/>
                <w:sz w:val="20"/>
                <w:szCs w:val="20"/>
              </w:rPr>
            </w:pPr>
            <w:r w:rsidRPr="00215B44">
              <w:rPr>
                <w:rFonts w:ascii="DINPro-Regular" w:hAnsi="DINPro-Regular"/>
                <w:b/>
                <w:sz w:val="20"/>
                <w:szCs w:val="20"/>
              </w:rPr>
              <w:t>B</w:t>
            </w:r>
          </w:p>
        </w:tc>
        <w:tc>
          <w:tcPr>
            <w:tcW w:w="8774" w:type="dxa"/>
          </w:tcPr>
          <w:p w14:paraId="2BC5FD08" w14:textId="4CA89FCE" w:rsidR="00E51AF7" w:rsidRPr="00091939" w:rsidRDefault="00D926B5" w:rsidP="00E51AF7">
            <w:pPr>
              <w:jc w:val="both"/>
              <w:rPr>
                <w:rFonts w:ascii="DINPro-Regular" w:hAnsi="DINPro-Regular"/>
                <w:bCs/>
                <w:sz w:val="20"/>
                <w:szCs w:val="20"/>
              </w:rPr>
            </w:pPr>
            <w:r>
              <w:t>Explain why activation functions must be non-linear in deep neural networks.</w:t>
            </w:r>
          </w:p>
        </w:tc>
      </w:tr>
    </w:tbl>
    <w:p w14:paraId="3ED1C98B" w14:textId="77777777" w:rsidR="00737BB6" w:rsidRDefault="00737BB6" w:rsidP="008C4BAE">
      <w:pPr>
        <w:jc w:val="center"/>
        <w:rPr>
          <w:rFonts w:ascii="DINPro-Regular" w:hAnsi="DINPro-Regular"/>
          <w:b/>
          <w:sz w:val="22"/>
          <w:szCs w:val="20"/>
        </w:rPr>
      </w:pPr>
    </w:p>
    <w:p w14:paraId="1CA70A2E" w14:textId="724B12CB" w:rsidR="008C4BAE" w:rsidRDefault="008C4BAE" w:rsidP="008C4BAE">
      <w:pPr>
        <w:jc w:val="center"/>
        <w:rPr>
          <w:rFonts w:ascii="DINPro-Regular" w:hAnsi="DINPro-Regular"/>
          <w:b/>
          <w:sz w:val="22"/>
          <w:szCs w:val="20"/>
        </w:rPr>
      </w:pPr>
      <w:r w:rsidRPr="00215B44">
        <w:rPr>
          <w:rFonts w:ascii="DINPro-Regular" w:hAnsi="DINPro-Regular"/>
          <w:b/>
          <w:sz w:val="22"/>
          <w:szCs w:val="20"/>
        </w:rPr>
        <w:t xml:space="preserve">Section C - Answer All questions (2 x </w:t>
      </w:r>
      <w:r w:rsidR="00E51AF7">
        <w:rPr>
          <w:rFonts w:ascii="DINPro-Regular" w:hAnsi="DINPro-Regular"/>
          <w:b/>
          <w:sz w:val="22"/>
          <w:szCs w:val="20"/>
        </w:rPr>
        <w:t>10</w:t>
      </w:r>
      <w:r w:rsidRPr="00215B44">
        <w:rPr>
          <w:rFonts w:ascii="DINPro-Regular" w:hAnsi="DINPro-Regular"/>
          <w:b/>
          <w:sz w:val="22"/>
          <w:szCs w:val="20"/>
        </w:rPr>
        <w:t xml:space="preserve">= </w:t>
      </w:r>
      <w:r w:rsidR="00E51AF7">
        <w:rPr>
          <w:rFonts w:ascii="DINPro-Regular" w:hAnsi="DINPro-Regular"/>
          <w:b/>
          <w:sz w:val="22"/>
          <w:szCs w:val="20"/>
        </w:rPr>
        <w:t>20</w:t>
      </w:r>
      <w:r w:rsidRPr="00215B44">
        <w:rPr>
          <w:rFonts w:ascii="DINPro-Regular" w:hAnsi="DINPro-Regular"/>
          <w:b/>
          <w:sz w:val="22"/>
          <w:szCs w:val="20"/>
        </w:rPr>
        <w:t>)</w:t>
      </w:r>
    </w:p>
    <w:p w14:paraId="451CED08" w14:textId="77777777" w:rsidR="00737BB6" w:rsidRPr="00215B44" w:rsidRDefault="00737BB6" w:rsidP="008C4BAE">
      <w:pPr>
        <w:jc w:val="center"/>
        <w:rPr>
          <w:rFonts w:ascii="DINPro-Regular" w:hAnsi="DINPro-Regular"/>
          <w:b/>
          <w:sz w:val="28"/>
          <w:szCs w:val="20"/>
        </w:rPr>
      </w:pPr>
    </w:p>
    <w:tbl>
      <w:tblPr>
        <w:tblW w:w="9410" w:type="dxa"/>
        <w:jc w:val="center"/>
        <w:tblLook w:val="0000" w:firstRow="0" w:lastRow="0" w:firstColumn="0" w:lastColumn="0" w:noHBand="0" w:noVBand="0"/>
      </w:tblPr>
      <w:tblGrid>
        <w:gridCol w:w="636"/>
        <w:gridCol w:w="8774"/>
      </w:tblGrid>
      <w:tr w:rsidR="008C4BAE" w:rsidRPr="003174EE" w14:paraId="469CF958" w14:textId="77777777" w:rsidTr="00D926B5">
        <w:trPr>
          <w:cantSplit/>
          <w:jc w:val="center"/>
        </w:trPr>
        <w:tc>
          <w:tcPr>
            <w:tcW w:w="636" w:type="dxa"/>
          </w:tcPr>
          <w:p w14:paraId="4F3E3F22" w14:textId="77777777" w:rsidR="008C4BAE" w:rsidRPr="00215B44" w:rsidRDefault="008C4BAE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  <w:r w:rsidRPr="00215B44">
              <w:rPr>
                <w:rFonts w:ascii="DINPro-Regular" w:hAnsi="DINPro-Regular"/>
                <w:b/>
                <w:sz w:val="20"/>
                <w:szCs w:val="20"/>
              </w:rPr>
              <w:t>16 A</w:t>
            </w:r>
          </w:p>
        </w:tc>
        <w:tc>
          <w:tcPr>
            <w:tcW w:w="8774" w:type="dxa"/>
          </w:tcPr>
          <w:p w14:paraId="2208CC93" w14:textId="76A84A12" w:rsidR="008C4BAE" w:rsidRPr="005A03B4" w:rsidRDefault="00D926B5" w:rsidP="005A03B4">
            <w:pPr>
              <w:pStyle w:val="ListParagraph"/>
              <w:ind w:left="0"/>
              <w:rPr>
                <w:rFonts w:ascii="DINPro-Regular" w:hAnsi="DINPro-Regular"/>
                <w:bCs/>
                <w:sz w:val="20"/>
                <w:szCs w:val="20"/>
              </w:rPr>
            </w:pPr>
            <w:r>
              <w:t>Define Deep Learning. Explain how it differs from traditional machine learning approaches, highlighting its key characteristics.</w:t>
            </w:r>
          </w:p>
        </w:tc>
      </w:tr>
      <w:tr w:rsidR="00D926B5" w:rsidRPr="003174EE" w14:paraId="433C6283" w14:textId="77777777" w:rsidTr="00D926B5">
        <w:trPr>
          <w:cantSplit/>
          <w:jc w:val="center"/>
        </w:trPr>
        <w:tc>
          <w:tcPr>
            <w:tcW w:w="636" w:type="dxa"/>
          </w:tcPr>
          <w:p w14:paraId="446987F8" w14:textId="77777777" w:rsidR="00D926B5" w:rsidRPr="00215B44" w:rsidRDefault="00D926B5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8774" w:type="dxa"/>
          </w:tcPr>
          <w:p w14:paraId="1F921BAC" w14:textId="21089D59" w:rsidR="00D926B5" w:rsidRPr="005A03B4" w:rsidRDefault="00D926B5" w:rsidP="00D926B5">
            <w:pPr>
              <w:pStyle w:val="ListParagraph"/>
              <w:ind w:left="0"/>
              <w:jc w:val="center"/>
              <w:rPr>
                <w:rFonts w:ascii="DINPro-Regular" w:hAnsi="DINPro-Regular"/>
                <w:bCs/>
                <w:sz w:val="20"/>
                <w:szCs w:val="20"/>
              </w:rPr>
            </w:pPr>
            <w:r w:rsidRPr="00091939">
              <w:rPr>
                <w:rFonts w:ascii="DINPro-Regular" w:hAnsi="DINPro-Regular"/>
                <w:bCs/>
                <w:sz w:val="20"/>
                <w:szCs w:val="20"/>
              </w:rPr>
              <w:t>(OR)</w:t>
            </w:r>
          </w:p>
        </w:tc>
      </w:tr>
      <w:tr w:rsidR="008C4BAE" w:rsidRPr="003174EE" w14:paraId="53B05344" w14:textId="77777777" w:rsidTr="00D926B5">
        <w:trPr>
          <w:cantSplit/>
          <w:jc w:val="center"/>
        </w:trPr>
        <w:tc>
          <w:tcPr>
            <w:tcW w:w="636" w:type="dxa"/>
          </w:tcPr>
          <w:p w14:paraId="0F168BEC" w14:textId="77777777" w:rsidR="008C4BAE" w:rsidRPr="00215B44" w:rsidRDefault="008C4BAE" w:rsidP="00CB1DD1">
            <w:pPr>
              <w:jc w:val="right"/>
              <w:rPr>
                <w:rFonts w:ascii="DINPro-Regular" w:hAnsi="DINPro-Regular"/>
                <w:b/>
                <w:sz w:val="20"/>
                <w:szCs w:val="20"/>
              </w:rPr>
            </w:pPr>
            <w:r w:rsidRPr="00215B44">
              <w:rPr>
                <w:rFonts w:ascii="DINPro-Regular" w:hAnsi="DINPro-Regular"/>
                <w:b/>
                <w:sz w:val="20"/>
                <w:szCs w:val="20"/>
              </w:rPr>
              <w:t>B</w:t>
            </w:r>
          </w:p>
        </w:tc>
        <w:tc>
          <w:tcPr>
            <w:tcW w:w="8774" w:type="dxa"/>
          </w:tcPr>
          <w:p w14:paraId="6F02A63D" w14:textId="41BC530C" w:rsidR="008C4BAE" w:rsidRPr="00091939" w:rsidRDefault="00D926B5" w:rsidP="00CB1DD1">
            <w:pPr>
              <w:jc w:val="both"/>
              <w:rPr>
                <w:rFonts w:ascii="DINPro-Regular" w:hAnsi="DINPro-Regular"/>
                <w:bCs/>
                <w:sz w:val="20"/>
                <w:szCs w:val="20"/>
              </w:rPr>
            </w:pPr>
            <w:r>
              <w:t>Describe the fundamental building blocks of a simple Artificial Neural Network (ANN). Explain the role of a single neuron (perceptron) and how multiple neurons are connected to form a basic feedforward network.</w:t>
            </w:r>
          </w:p>
        </w:tc>
      </w:tr>
      <w:tr w:rsidR="008C4BAE" w:rsidRPr="003174EE" w14:paraId="17E91B45" w14:textId="77777777" w:rsidTr="00D926B5">
        <w:trPr>
          <w:cantSplit/>
          <w:jc w:val="center"/>
        </w:trPr>
        <w:tc>
          <w:tcPr>
            <w:tcW w:w="636" w:type="dxa"/>
          </w:tcPr>
          <w:p w14:paraId="2E774121" w14:textId="77777777" w:rsidR="008C4BAE" w:rsidRPr="00215B44" w:rsidRDefault="008C4BAE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8774" w:type="dxa"/>
          </w:tcPr>
          <w:p w14:paraId="300A5845" w14:textId="77777777" w:rsidR="008C4BAE" w:rsidRPr="00215B44" w:rsidRDefault="008C4BAE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</w:tr>
      <w:tr w:rsidR="008C4BAE" w:rsidRPr="003174EE" w14:paraId="34A7433B" w14:textId="77777777" w:rsidTr="00D926B5">
        <w:trPr>
          <w:cantSplit/>
          <w:jc w:val="center"/>
        </w:trPr>
        <w:tc>
          <w:tcPr>
            <w:tcW w:w="636" w:type="dxa"/>
          </w:tcPr>
          <w:p w14:paraId="64C7F57D" w14:textId="77777777" w:rsidR="008C4BAE" w:rsidRPr="00215B44" w:rsidRDefault="008C4BAE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  <w:r w:rsidRPr="00215B44">
              <w:rPr>
                <w:rFonts w:ascii="DINPro-Regular" w:hAnsi="DINPro-Regular"/>
                <w:b/>
                <w:sz w:val="20"/>
                <w:szCs w:val="20"/>
              </w:rPr>
              <w:t>17 A</w:t>
            </w:r>
          </w:p>
        </w:tc>
        <w:tc>
          <w:tcPr>
            <w:tcW w:w="8774" w:type="dxa"/>
          </w:tcPr>
          <w:p w14:paraId="6621AAED" w14:textId="16F63188" w:rsidR="008C4BAE" w:rsidRPr="00091939" w:rsidRDefault="00D926B5" w:rsidP="00AC5F36">
            <w:pPr>
              <w:pStyle w:val="ListParagraph"/>
              <w:ind w:left="0"/>
              <w:rPr>
                <w:rFonts w:ascii="DINPro-Regular" w:hAnsi="DINPro-Regular"/>
                <w:bCs/>
                <w:sz w:val="20"/>
                <w:szCs w:val="20"/>
              </w:rPr>
            </w:pPr>
            <w:r>
              <w:t>What is the primary purpose of an activation function in a neural network? Explain the working principle of two commonly used activation functions, such as ReLU and Sigmoid, along with their respective advantages and disadvantages.</w:t>
            </w:r>
          </w:p>
        </w:tc>
      </w:tr>
      <w:tr w:rsidR="00D926B5" w:rsidRPr="003174EE" w14:paraId="3BB81BA0" w14:textId="77777777" w:rsidTr="00D926B5">
        <w:trPr>
          <w:cantSplit/>
          <w:jc w:val="center"/>
        </w:trPr>
        <w:tc>
          <w:tcPr>
            <w:tcW w:w="636" w:type="dxa"/>
          </w:tcPr>
          <w:p w14:paraId="4EC3ADB3" w14:textId="77777777" w:rsidR="00D926B5" w:rsidRPr="00215B44" w:rsidRDefault="00D926B5" w:rsidP="00CB1DD1">
            <w:pPr>
              <w:jc w:val="both"/>
              <w:rPr>
                <w:rFonts w:ascii="DINPro-Regular" w:hAnsi="DINPro-Regular"/>
                <w:b/>
                <w:sz w:val="20"/>
                <w:szCs w:val="20"/>
              </w:rPr>
            </w:pPr>
          </w:p>
        </w:tc>
        <w:tc>
          <w:tcPr>
            <w:tcW w:w="8774" w:type="dxa"/>
          </w:tcPr>
          <w:p w14:paraId="43EB7A1A" w14:textId="11EA606D" w:rsidR="00D926B5" w:rsidRPr="00091939" w:rsidRDefault="00D926B5" w:rsidP="00D926B5">
            <w:pPr>
              <w:pStyle w:val="ListParagraph"/>
              <w:ind w:left="0"/>
              <w:jc w:val="center"/>
              <w:rPr>
                <w:rFonts w:ascii="DINPro-Regular" w:hAnsi="DINPro-Regular"/>
                <w:bCs/>
                <w:sz w:val="20"/>
                <w:szCs w:val="20"/>
              </w:rPr>
            </w:pPr>
            <w:r w:rsidRPr="00091939">
              <w:rPr>
                <w:rFonts w:ascii="DINPro-Regular" w:hAnsi="DINPro-Regular"/>
                <w:bCs/>
                <w:sz w:val="20"/>
                <w:szCs w:val="20"/>
              </w:rPr>
              <w:t>(OR)</w:t>
            </w:r>
          </w:p>
        </w:tc>
      </w:tr>
      <w:tr w:rsidR="008C4BAE" w:rsidRPr="003174EE" w14:paraId="129BEACB" w14:textId="77777777" w:rsidTr="00D926B5">
        <w:trPr>
          <w:cantSplit/>
          <w:jc w:val="center"/>
        </w:trPr>
        <w:tc>
          <w:tcPr>
            <w:tcW w:w="636" w:type="dxa"/>
          </w:tcPr>
          <w:p w14:paraId="0FCAEEF3" w14:textId="77777777" w:rsidR="008C4BAE" w:rsidRPr="00215B44" w:rsidRDefault="008C4BAE" w:rsidP="00CB1DD1">
            <w:pPr>
              <w:jc w:val="right"/>
              <w:rPr>
                <w:rFonts w:ascii="DINPro-Regular" w:hAnsi="DINPro-Regular"/>
                <w:b/>
                <w:sz w:val="20"/>
                <w:szCs w:val="20"/>
              </w:rPr>
            </w:pPr>
            <w:r w:rsidRPr="00215B44">
              <w:rPr>
                <w:rFonts w:ascii="DINPro-Regular" w:hAnsi="DINPro-Regular"/>
                <w:b/>
                <w:sz w:val="20"/>
                <w:szCs w:val="20"/>
              </w:rPr>
              <w:t>B</w:t>
            </w:r>
          </w:p>
        </w:tc>
        <w:tc>
          <w:tcPr>
            <w:tcW w:w="8774" w:type="dxa"/>
          </w:tcPr>
          <w:p w14:paraId="773DA2D0" w14:textId="7ABC7AA4" w:rsidR="008C4BAE" w:rsidRPr="00091939" w:rsidRDefault="00D926B5" w:rsidP="00CB1DD1">
            <w:pPr>
              <w:jc w:val="both"/>
              <w:rPr>
                <w:rFonts w:ascii="DINPro-Regular" w:hAnsi="DINPro-Regular"/>
                <w:bCs/>
                <w:sz w:val="20"/>
                <w:szCs w:val="20"/>
              </w:rPr>
            </w:pPr>
            <w:r>
              <w:t>Discuss the importance of loss functions in the training process of a deep learning model. Identify and explain any three crucial hyperparameters that practitioners often tune to optimize model performance.</w:t>
            </w:r>
          </w:p>
        </w:tc>
      </w:tr>
    </w:tbl>
    <w:p w14:paraId="028B3083" w14:textId="77777777" w:rsidR="008C4BAE" w:rsidRDefault="008C4BAE" w:rsidP="008C4BAE">
      <w:pPr>
        <w:pStyle w:val="ListParagraph"/>
        <w:spacing w:line="480" w:lineRule="auto"/>
        <w:ind w:right="-709"/>
        <w:rPr>
          <w:rFonts w:ascii="DINPro-Regular" w:hAnsi="DINPro-Regular"/>
          <w:b/>
          <w:szCs w:val="22"/>
        </w:rPr>
      </w:pPr>
      <w:r>
        <w:rPr>
          <w:rFonts w:ascii="DINPro-Regular" w:hAnsi="DINPro-Regular"/>
          <w:b/>
          <w:szCs w:val="22"/>
        </w:rPr>
        <w:t xml:space="preserve"> </w:t>
      </w:r>
    </w:p>
    <w:p w14:paraId="30D0BEFF" w14:textId="77777777" w:rsidR="008C4BAE" w:rsidRDefault="008C4BAE" w:rsidP="008C4BAE">
      <w:pPr>
        <w:ind w:left="426"/>
        <w:rPr>
          <w:rFonts w:ascii="DINPro-Regular" w:hAnsi="DINPro-Regular"/>
          <w:sz w:val="20"/>
          <w:szCs w:val="20"/>
        </w:rPr>
      </w:pPr>
    </w:p>
    <w:p w14:paraId="14415743" w14:textId="77777777" w:rsidR="003D0DAE" w:rsidRDefault="003D0DAE" w:rsidP="008C4BAE">
      <w:pPr>
        <w:ind w:left="426"/>
        <w:rPr>
          <w:rFonts w:ascii="DINPro-Regular" w:hAnsi="DINPro-Regular"/>
          <w:sz w:val="20"/>
          <w:szCs w:val="20"/>
        </w:rPr>
      </w:pPr>
    </w:p>
    <w:p w14:paraId="604CF85D" w14:textId="77777777" w:rsidR="003D0DAE" w:rsidRDefault="003D0DAE" w:rsidP="008C4BAE">
      <w:pPr>
        <w:ind w:left="426"/>
        <w:rPr>
          <w:rFonts w:ascii="DINPro-Regular" w:hAnsi="DINPro-Regular"/>
          <w:sz w:val="20"/>
          <w:szCs w:val="20"/>
        </w:rPr>
      </w:pPr>
    </w:p>
    <w:p w14:paraId="66FA14C0" w14:textId="77777777" w:rsidR="003D0DAE" w:rsidRDefault="003D0DAE" w:rsidP="008C4BAE">
      <w:pPr>
        <w:ind w:left="426"/>
        <w:rPr>
          <w:rFonts w:ascii="DINPro-Regular" w:hAnsi="DINPro-Regular"/>
          <w:sz w:val="20"/>
          <w:szCs w:val="20"/>
        </w:rPr>
      </w:pPr>
    </w:p>
    <w:p w14:paraId="0FEB3328" w14:textId="77777777" w:rsidR="003D0DAE" w:rsidRDefault="003D0DAE" w:rsidP="008C4BAE">
      <w:pPr>
        <w:ind w:left="426"/>
        <w:rPr>
          <w:rFonts w:ascii="DINPro-Regular" w:hAnsi="DINPro-Regular"/>
          <w:sz w:val="20"/>
          <w:szCs w:val="20"/>
        </w:rPr>
      </w:pPr>
    </w:p>
    <w:p w14:paraId="533C1953" w14:textId="77777777" w:rsidR="008C4BAE" w:rsidRDefault="008C4BAE" w:rsidP="008C4BAE">
      <w:pPr>
        <w:ind w:left="426"/>
        <w:rPr>
          <w:rFonts w:ascii="DINPro-Regular" w:hAnsi="DINPro-Regular"/>
          <w:sz w:val="20"/>
          <w:szCs w:val="20"/>
        </w:rPr>
      </w:pPr>
    </w:p>
    <w:p w14:paraId="43A46A15" w14:textId="2DF17775" w:rsidR="008C4BAE" w:rsidRDefault="003D0DAE" w:rsidP="008C4BAE">
      <w:pPr>
        <w:ind w:left="426"/>
        <w:rPr>
          <w:rFonts w:ascii="DINPro-Regular" w:hAnsi="DINPro-Regular"/>
          <w:sz w:val="20"/>
          <w:szCs w:val="20"/>
        </w:rPr>
      </w:pPr>
      <w:r>
        <w:rPr>
          <w:rFonts w:ascii="DINPro-Regular" w:hAnsi="DINPro-Regular"/>
          <w:sz w:val="20"/>
          <w:szCs w:val="20"/>
        </w:rPr>
        <w:t xml:space="preserve">                                                                                                                           </w:t>
      </w:r>
    </w:p>
    <w:tbl>
      <w:tblPr>
        <w:tblW w:w="9827" w:type="dxa"/>
        <w:tblLook w:val="0000" w:firstRow="0" w:lastRow="0" w:firstColumn="0" w:lastColumn="0" w:noHBand="0" w:noVBand="0"/>
      </w:tblPr>
      <w:tblGrid>
        <w:gridCol w:w="4596"/>
        <w:gridCol w:w="5231"/>
      </w:tblGrid>
      <w:tr w:rsidR="003D0DAE" w14:paraId="101BE248" w14:textId="77777777" w:rsidTr="003D0DAE">
        <w:trPr>
          <w:trHeight w:val="460"/>
        </w:trPr>
        <w:tc>
          <w:tcPr>
            <w:tcW w:w="4596" w:type="dxa"/>
          </w:tcPr>
          <w:p w14:paraId="6458EEBB" w14:textId="64D52657" w:rsidR="003D0DAE" w:rsidRDefault="003D0DAE" w:rsidP="003D0DAE">
            <w:pPr>
              <w:ind w:left="29"/>
              <w:rPr>
                <w:rFonts w:ascii="DINPro-Regular" w:hAnsi="DINPro-Regular"/>
                <w:b/>
                <w:sz w:val="22"/>
                <w:szCs w:val="20"/>
              </w:rPr>
            </w:pPr>
            <w:proofErr w:type="spellStart"/>
            <w:proofErr w:type="spellEnd"/>
            <w:r>
              <w:t>R.K.Narayanan</w:t>
            </w:r>
          </w:p>
        </w:tc>
        <w:tc>
          <w:tcPr>
            <w:tcW w:w="5231" w:type="dxa"/>
          </w:tcPr>
          <w:p w14:paraId="42CB662F" w14:textId="4B1967A3" w:rsidR="003D0DAE" w:rsidRDefault="003D0DAE" w:rsidP="003D0DAE">
            <w:pPr>
              <w:ind w:left="29"/>
              <w:jc w:val="right"/>
              <w:rPr>
                <w:rFonts w:ascii="DINPro-Regular" w:hAnsi="DINPro-Regular"/>
                <w:b/>
                <w:sz w:val="22"/>
                <w:szCs w:val="20"/>
              </w:rPr>
            </w:pPr>
            <w:r>
              <w:t>R.K.Narayanan</w:t>
            </w:r>
          </w:p>
        </w:tc>
      </w:tr>
      <w:tr w:rsidR="003D0DAE" w14:paraId="5767FE6B" w14:textId="77777777" w:rsidTr="003D0DAE">
        <w:trPr>
          <w:trHeight w:val="460"/>
        </w:trPr>
        <w:tc>
          <w:tcPr>
            <w:tcW w:w="4596" w:type="dxa"/>
          </w:tcPr>
          <w:p w14:paraId="18DDD4EE" w14:textId="3D3FA48C" w:rsidR="003D0DAE" w:rsidRDefault="003D0DAE" w:rsidP="003D0DAE">
            <w:pPr>
              <w:ind w:left="29"/>
              <w:rPr>
                <w:rFonts w:ascii="DINPro-Regular" w:hAnsi="DINPro-Regular"/>
                <w:b/>
                <w:sz w:val="22"/>
                <w:szCs w:val="20"/>
              </w:rPr>
            </w:pPr>
            <w:r>
              <w:rPr>
                <w:rFonts w:ascii="DINPro-Regular" w:hAnsi="DINPro-Regular"/>
                <w:b/>
                <w:sz w:val="22"/>
                <w:szCs w:val="20"/>
              </w:rPr>
              <w:t xml:space="preserve">Name </w:t>
            </w:r>
            <w:proofErr w:type="gramStart"/>
            <w:r>
              <w:rPr>
                <w:rFonts w:ascii="DINPro-Regular" w:hAnsi="DINPro-Regular"/>
                <w:b/>
                <w:sz w:val="22"/>
                <w:szCs w:val="20"/>
              </w:rPr>
              <w:t>&amp;</w:t>
            </w:r>
            <w:r w:rsidRPr="007422F4">
              <w:rPr>
                <w:rFonts w:ascii="DINPro-Regular" w:hAnsi="DINPro-Regular"/>
                <w:b/>
                <w:sz w:val="22"/>
                <w:szCs w:val="20"/>
              </w:rPr>
              <w:t>Signature</w:t>
            </w:r>
            <w:proofErr w:type="gramEnd"/>
            <w:r w:rsidRPr="007422F4">
              <w:rPr>
                <w:rFonts w:ascii="DINPro-Regular" w:hAnsi="DINPro-Regular"/>
                <w:b/>
                <w:sz w:val="22"/>
                <w:szCs w:val="20"/>
              </w:rPr>
              <w:t xml:space="preserve"> </w:t>
            </w:r>
            <w:r>
              <w:rPr>
                <w:rFonts w:ascii="DINPro-Regular" w:hAnsi="DINPro-Regular"/>
                <w:b/>
                <w:sz w:val="22"/>
                <w:szCs w:val="20"/>
              </w:rPr>
              <w:t xml:space="preserve">of </w:t>
            </w:r>
            <w:r w:rsidRPr="007422F4">
              <w:rPr>
                <w:rFonts w:ascii="DINPro-Regular" w:hAnsi="DINPro-Regular"/>
                <w:b/>
                <w:sz w:val="22"/>
                <w:szCs w:val="20"/>
              </w:rPr>
              <w:t>QP Setter</w:t>
            </w:r>
          </w:p>
        </w:tc>
        <w:tc>
          <w:tcPr>
            <w:tcW w:w="5231" w:type="dxa"/>
          </w:tcPr>
          <w:p w14:paraId="2BBEF273" w14:textId="5D34C96D" w:rsidR="003D0DAE" w:rsidRDefault="003D0DAE" w:rsidP="003D0DAE">
            <w:pPr>
              <w:ind w:left="29"/>
              <w:jc w:val="right"/>
              <w:rPr>
                <w:rFonts w:ascii="DINPro-Regular" w:hAnsi="DINPro-Regular"/>
                <w:b/>
                <w:sz w:val="22"/>
                <w:szCs w:val="20"/>
              </w:rPr>
            </w:pPr>
            <w:r>
              <w:rPr>
                <w:rFonts w:ascii="DINPro-Regular" w:hAnsi="DINPro-Regular"/>
                <w:b/>
                <w:sz w:val="22"/>
                <w:szCs w:val="20"/>
              </w:rPr>
              <w:t xml:space="preserve">Name </w:t>
            </w:r>
            <w:proofErr w:type="gramStart"/>
            <w:r>
              <w:rPr>
                <w:rFonts w:ascii="DINPro-Regular" w:hAnsi="DINPro-Regular"/>
                <w:b/>
                <w:sz w:val="22"/>
                <w:szCs w:val="20"/>
              </w:rPr>
              <w:t>&amp;</w:t>
            </w:r>
            <w:r w:rsidRPr="007422F4">
              <w:rPr>
                <w:rFonts w:ascii="DINPro-Regular" w:hAnsi="DINPro-Regular"/>
                <w:b/>
                <w:sz w:val="22"/>
                <w:szCs w:val="20"/>
              </w:rPr>
              <w:t>Signature</w:t>
            </w:r>
            <w:proofErr w:type="gramEnd"/>
            <w:r w:rsidRPr="007422F4">
              <w:rPr>
                <w:rFonts w:ascii="DINPro-Regular" w:hAnsi="DINPro-Regular"/>
                <w:b/>
                <w:sz w:val="22"/>
                <w:szCs w:val="20"/>
              </w:rPr>
              <w:t xml:space="preserve"> of HOD</w:t>
            </w:r>
            <w:r>
              <w:rPr>
                <w:rFonts w:ascii="DINPro-Regular" w:hAnsi="DINPro-Regular"/>
                <w:b/>
                <w:sz w:val="22"/>
                <w:szCs w:val="20"/>
              </w:rPr>
              <w:t xml:space="preserve"> / Reviewer</w:t>
            </w:r>
          </w:p>
        </w:tc>
      </w:tr>
    </w:tbl>
    <w:p w14:paraId="79F2949B" w14:textId="6CBDB46A" w:rsidR="007422F4" w:rsidRPr="007422F4" w:rsidRDefault="007422F4" w:rsidP="008C4BAE">
      <w:pPr>
        <w:jc w:val="center"/>
        <w:rPr>
          <w:rFonts w:ascii="DINPro-Regular" w:hAnsi="DINPro-Regular"/>
          <w:b/>
          <w:sz w:val="22"/>
          <w:szCs w:val="20"/>
        </w:rPr>
      </w:pPr>
    </w:p>
    <w:sectPr w:rsidR="007422F4" w:rsidRPr="007422F4" w:rsidSect="00620FD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720" w:right="849" w:bottom="720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6249F" w14:textId="77777777" w:rsidR="00D505A5" w:rsidRDefault="00D505A5">
      <w:r>
        <w:separator/>
      </w:r>
    </w:p>
  </w:endnote>
  <w:endnote w:type="continuationSeparator" w:id="0">
    <w:p w14:paraId="21681CAC" w14:textId="77777777" w:rsidR="00D505A5" w:rsidRDefault="00D505A5">
      <w:r>
        <w:continuationSeparator/>
      </w:r>
    </w:p>
  </w:endnote>
  <w:endnote w:type="continuationNotice" w:id="1">
    <w:p w14:paraId="2CECD91D" w14:textId="77777777" w:rsidR="00D505A5" w:rsidRDefault="00D505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NPro-Regular">
    <w:altName w:val="Calibri"/>
    <w:panose1 w:val="00000000000000000000"/>
    <w:charset w:val="00"/>
    <w:family w:val="modern"/>
    <w:notTrueType/>
    <w:pitch w:val="variable"/>
    <w:sig w:usb0="800002AF" w:usb1="4000206A" w:usb2="00000000" w:usb3="00000000" w:csb0="0000009F" w:csb1="00000000"/>
  </w:font>
  <w:font w:name="DIN Pro Medium">
    <w:altName w:val="Calibri"/>
    <w:panose1 w:val="00000000000000000000"/>
    <w:charset w:val="00"/>
    <w:family w:val="swiss"/>
    <w:notTrueType/>
    <w:pitch w:val="variable"/>
    <w:sig w:usb0="A00002BF" w:usb1="4000207B" w:usb2="00000008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BD71" w14:textId="77777777" w:rsidR="00CB7D94" w:rsidRDefault="00FA514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F78A8A" w14:textId="77777777" w:rsidR="00CB7D94" w:rsidRDefault="00CB7D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21"/>
      <w:gridCol w:w="9185"/>
    </w:tblGrid>
    <w:tr w:rsidR="00CB7D94" w14:paraId="4F5FCE3D" w14:textId="77777777" w:rsidTr="00EF3B1B">
      <w:tc>
        <w:tcPr>
          <w:tcW w:w="500" w:type="pct"/>
          <w:tcBorders>
            <w:top w:val="single" w:sz="4" w:space="0" w:color="943634"/>
          </w:tcBorders>
          <w:shd w:val="clear" w:color="auto" w:fill="943634"/>
        </w:tcPr>
        <w:p w14:paraId="17CC62EC" w14:textId="09F95F6F" w:rsidR="00CB7D94" w:rsidRDefault="00FA5148">
          <w:pPr>
            <w:pStyle w:val="Footer"/>
            <w:jc w:val="right"/>
            <w:rPr>
              <w:b/>
              <w:color w:val="FFFFFF"/>
            </w:rPr>
          </w:pPr>
          <w:r>
            <w:rPr>
              <w:color w:val="FFFFFF"/>
            </w:rPr>
            <w:fldChar w:fldCharType="begin"/>
          </w:r>
          <w:r>
            <w:rPr>
              <w:color w:val="FFFFFF"/>
            </w:rPr>
            <w:instrText xml:space="preserve"> PAGE   \* MERGEFORMAT </w:instrText>
          </w:r>
          <w:r>
            <w:rPr>
              <w:color w:val="FFFFFF"/>
            </w:rPr>
            <w:fldChar w:fldCharType="separate"/>
          </w:r>
          <w:r w:rsidR="00737BB6">
            <w:rPr>
              <w:noProof/>
              <w:color w:val="FFFFFF"/>
            </w:rPr>
            <w:t>1</w:t>
          </w:r>
          <w:r>
            <w:rPr>
              <w:color w:val="FFFFFF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16FBA7C4" w14:textId="7AABCE6C" w:rsidR="00CB7D94" w:rsidRPr="00AD1D93" w:rsidRDefault="00AD1D93" w:rsidP="00AD1D93">
          <w:pPr>
            <w:rPr>
              <w:rFonts w:ascii="DINPro-Regular" w:hAnsi="DINPro-Regular"/>
              <w:b/>
              <w:bCs/>
              <w:sz w:val="28"/>
              <w:szCs w:val="28"/>
            </w:rPr>
          </w:pPr>
          <w:r>
            <w:t>Department of B.Sc. Data Science / September 2025</w:t>
          </w:r>
        </w:p>
      </w:tc>
    </w:tr>
  </w:tbl>
  <w:p w14:paraId="2977D14E" w14:textId="77777777" w:rsidR="00CB7D94" w:rsidRDefault="00CB7D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0D65C" w14:textId="77777777" w:rsidR="00DC1348" w:rsidRDefault="00DC13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435FA" w14:textId="77777777" w:rsidR="00D505A5" w:rsidRDefault="00D505A5">
      <w:r>
        <w:separator/>
      </w:r>
    </w:p>
  </w:footnote>
  <w:footnote w:type="continuationSeparator" w:id="0">
    <w:p w14:paraId="31391DB5" w14:textId="77777777" w:rsidR="00D505A5" w:rsidRDefault="00D505A5">
      <w:r>
        <w:continuationSeparator/>
      </w:r>
    </w:p>
  </w:footnote>
  <w:footnote w:type="continuationNotice" w:id="1">
    <w:p w14:paraId="58E5E9A7" w14:textId="77777777" w:rsidR="00D505A5" w:rsidRDefault="00D505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F9EB" w14:textId="77777777" w:rsidR="00DC1348" w:rsidRDefault="00DC13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863"/>
      <w:gridCol w:w="1343"/>
    </w:tblGrid>
    <w:tr w:rsidR="00CB7D94" w14:paraId="6C907FFE" w14:textId="77777777">
      <w:trPr>
        <w:trHeight w:val="288"/>
      </w:trPr>
      <w:tc>
        <w:tcPr>
          <w:tcW w:w="7765" w:type="dxa"/>
        </w:tcPr>
        <w:p w14:paraId="4C9CAD8E" w14:textId="77777777" w:rsidR="00CB7D94" w:rsidRPr="003174EE" w:rsidRDefault="00613A7E">
          <w:pPr>
            <w:pStyle w:val="Header"/>
            <w:jc w:val="right"/>
            <w:rPr>
              <w:rFonts w:ascii="DINPro-Regular" w:hAnsi="DINPro-Regular"/>
              <w:i/>
              <w:sz w:val="20"/>
              <w:szCs w:val="20"/>
            </w:rPr>
          </w:pPr>
          <w:r w:rsidRPr="003174EE">
            <w:rPr>
              <w:rFonts w:ascii="DINPro-Regular" w:hAnsi="DINPro-Regular"/>
              <w:i/>
              <w:sz w:val="20"/>
              <w:szCs w:val="20"/>
            </w:rPr>
            <w:t>KCLAS</w:t>
          </w:r>
        </w:p>
      </w:tc>
      <w:tc>
        <w:tcPr>
          <w:tcW w:w="1105" w:type="dxa"/>
        </w:tcPr>
        <w:p w14:paraId="31BAF688" w14:textId="45496446" w:rsidR="00CB7D94" w:rsidRPr="00DC1348" w:rsidRDefault="00DC1348" w:rsidP="00535F2E">
          <w:pPr>
            <w:pStyle w:val="Header"/>
            <w:rPr>
              <w:rFonts w:ascii="DINPro-Regular" w:hAnsi="DINPro-Regular"/>
              <w:i/>
              <w:color w:val="4F81BD"/>
              <w:sz w:val="20"/>
              <w:szCs w:val="20"/>
            </w:rPr>
          </w:pPr>
          <w:r>
            <w:t>September 2025</w:t>
          </w:r>
        </w:p>
      </w:tc>
    </w:tr>
  </w:tbl>
  <w:p w14:paraId="7E8B2323" w14:textId="77777777" w:rsidR="00CB7D94" w:rsidRDefault="00CB7D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1DFE2" w14:textId="77777777" w:rsidR="00DC1348" w:rsidRDefault="00DC13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2B4"/>
    <w:multiLevelType w:val="hybridMultilevel"/>
    <w:tmpl w:val="E1AC0F1C"/>
    <w:lvl w:ilvl="0" w:tplc="0DE69152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67C1B42">
      <w:start w:val="1"/>
      <w:numFmt w:val="lowerRoman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8CE06C7"/>
    <w:multiLevelType w:val="hybridMultilevel"/>
    <w:tmpl w:val="8620031A"/>
    <w:lvl w:ilvl="0" w:tplc="D6866E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D2AE0"/>
    <w:multiLevelType w:val="hybridMultilevel"/>
    <w:tmpl w:val="4132A6D2"/>
    <w:lvl w:ilvl="0" w:tplc="DDEEB704">
      <w:start w:val="2"/>
      <w:numFmt w:val="decimal"/>
      <w:lvlText w:val="%1."/>
      <w:lvlJc w:val="left"/>
      <w:pPr>
        <w:tabs>
          <w:tab w:val="num" w:pos="1380"/>
        </w:tabs>
        <w:ind w:left="1380" w:hanging="10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EA0647"/>
    <w:multiLevelType w:val="hybridMultilevel"/>
    <w:tmpl w:val="27E28C1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976696"/>
    <w:multiLevelType w:val="hybridMultilevel"/>
    <w:tmpl w:val="AF8C248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72526"/>
    <w:multiLevelType w:val="hybridMultilevel"/>
    <w:tmpl w:val="A94090B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7D57223"/>
    <w:multiLevelType w:val="hybridMultilevel"/>
    <w:tmpl w:val="0A06E7FA"/>
    <w:lvl w:ilvl="0" w:tplc="04090017">
      <w:start w:val="1"/>
      <w:numFmt w:val="lowerLetter"/>
      <w:lvlText w:val="%1)"/>
      <w:lvlJc w:val="left"/>
      <w:pPr>
        <w:tabs>
          <w:tab w:val="num" w:pos="776"/>
        </w:tabs>
        <w:ind w:left="77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96"/>
        </w:tabs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6"/>
        </w:tabs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6"/>
        </w:tabs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56"/>
        </w:tabs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6"/>
        </w:tabs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96"/>
        </w:tabs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16"/>
        </w:tabs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36"/>
        </w:tabs>
        <w:ind w:left="6536" w:hanging="180"/>
      </w:pPr>
    </w:lvl>
  </w:abstractNum>
  <w:abstractNum w:abstractNumId="7" w15:restartNumberingAfterBreak="0">
    <w:nsid w:val="5D277D44"/>
    <w:multiLevelType w:val="hybridMultilevel"/>
    <w:tmpl w:val="DAC41B60"/>
    <w:lvl w:ilvl="0" w:tplc="8612DB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E653FD"/>
    <w:multiLevelType w:val="hybridMultilevel"/>
    <w:tmpl w:val="ABB85A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49622B"/>
    <w:multiLevelType w:val="hybridMultilevel"/>
    <w:tmpl w:val="C8DA064E"/>
    <w:lvl w:ilvl="0" w:tplc="DDEEB704">
      <w:start w:val="2"/>
      <w:numFmt w:val="decimal"/>
      <w:lvlText w:val="%1."/>
      <w:lvlJc w:val="left"/>
      <w:pPr>
        <w:tabs>
          <w:tab w:val="num" w:pos="1380"/>
        </w:tabs>
        <w:ind w:left="1380" w:hanging="102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14D665F"/>
    <w:multiLevelType w:val="hybridMultilevel"/>
    <w:tmpl w:val="EBD4B66E"/>
    <w:lvl w:ilvl="0" w:tplc="1C60ECF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7500DFE"/>
    <w:multiLevelType w:val="hybridMultilevel"/>
    <w:tmpl w:val="128261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83F546E"/>
    <w:multiLevelType w:val="hybridMultilevel"/>
    <w:tmpl w:val="8B76C8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1B2D58"/>
    <w:multiLevelType w:val="hybridMultilevel"/>
    <w:tmpl w:val="9D02FC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056512">
    <w:abstractNumId w:val="5"/>
  </w:num>
  <w:num w:numId="2" w16cid:durableId="1396972599">
    <w:abstractNumId w:val="3"/>
  </w:num>
  <w:num w:numId="3" w16cid:durableId="1366710840">
    <w:abstractNumId w:val="6"/>
  </w:num>
  <w:num w:numId="4" w16cid:durableId="418068321">
    <w:abstractNumId w:val="10"/>
  </w:num>
  <w:num w:numId="5" w16cid:durableId="730925137">
    <w:abstractNumId w:val="4"/>
  </w:num>
  <w:num w:numId="6" w16cid:durableId="1130635092">
    <w:abstractNumId w:val="7"/>
  </w:num>
  <w:num w:numId="7" w16cid:durableId="1346597312">
    <w:abstractNumId w:val="1"/>
  </w:num>
  <w:num w:numId="8" w16cid:durableId="1909803064">
    <w:abstractNumId w:val="11"/>
  </w:num>
  <w:num w:numId="9" w16cid:durableId="1679190072">
    <w:abstractNumId w:val="0"/>
  </w:num>
  <w:num w:numId="10" w16cid:durableId="1392657428">
    <w:abstractNumId w:val="13"/>
  </w:num>
  <w:num w:numId="11" w16cid:durableId="31655570">
    <w:abstractNumId w:val="2"/>
  </w:num>
  <w:num w:numId="12" w16cid:durableId="1269001991">
    <w:abstractNumId w:val="9"/>
  </w:num>
  <w:num w:numId="13" w16cid:durableId="1550537134">
    <w:abstractNumId w:val="8"/>
  </w:num>
  <w:num w:numId="14" w16cid:durableId="17193536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D94"/>
    <w:rsid w:val="00001F3B"/>
    <w:rsid w:val="00004DBC"/>
    <w:rsid w:val="00021C76"/>
    <w:rsid w:val="00027DEA"/>
    <w:rsid w:val="0003100B"/>
    <w:rsid w:val="00050E06"/>
    <w:rsid w:val="0005461F"/>
    <w:rsid w:val="0006249A"/>
    <w:rsid w:val="00064F6D"/>
    <w:rsid w:val="00090090"/>
    <w:rsid w:val="00091939"/>
    <w:rsid w:val="000933C5"/>
    <w:rsid w:val="000A291E"/>
    <w:rsid w:val="000B6A5E"/>
    <w:rsid w:val="000C4E7D"/>
    <w:rsid w:val="000D5D99"/>
    <w:rsid w:val="000E4285"/>
    <w:rsid w:val="000F1905"/>
    <w:rsid w:val="00122FC9"/>
    <w:rsid w:val="00124A8F"/>
    <w:rsid w:val="0017407F"/>
    <w:rsid w:val="001864B3"/>
    <w:rsid w:val="00190A30"/>
    <w:rsid w:val="001C5753"/>
    <w:rsid w:val="00206888"/>
    <w:rsid w:val="002319A2"/>
    <w:rsid w:val="00261236"/>
    <w:rsid w:val="002678AD"/>
    <w:rsid w:val="002706F2"/>
    <w:rsid w:val="00276CE2"/>
    <w:rsid w:val="002775F7"/>
    <w:rsid w:val="0028036D"/>
    <w:rsid w:val="00292D9D"/>
    <w:rsid w:val="0029416F"/>
    <w:rsid w:val="002D1AB9"/>
    <w:rsid w:val="002D5062"/>
    <w:rsid w:val="002E0D27"/>
    <w:rsid w:val="002E3BCC"/>
    <w:rsid w:val="00301014"/>
    <w:rsid w:val="0030208B"/>
    <w:rsid w:val="00312A8F"/>
    <w:rsid w:val="003174EE"/>
    <w:rsid w:val="00326180"/>
    <w:rsid w:val="0035467A"/>
    <w:rsid w:val="00362ADF"/>
    <w:rsid w:val="00373948"/>
    <w:rsid w:val="003A22F5"/>
    <w:rsid w:val="003D0DAE"/>
    <w:rsid w:val="003D6E03"/>
    <w:rsid w:val="003E3F36"/>
    <w:rsid w:val="003F5CF0"/>
    <w:rsid w:val="003F64D4"/>
    <w:rsid w:val="00403740"/>
    <w:rsid w:val="00404E63"/>
    <w:rsid w:val="004055FD"/>
    <w:rsid w:val="0044142B"/>
    <w:rsid w:val="00447D53"/>
    <w:rsid w:val="004553A8"/>
    <w:rsid w:val="0045582F"/>
    <w:rsid w:val="00467934"/>
    <w:rsid w:val="004740A3"/>
    <w:rsid w:val="00486D34"/>
    <w:rsid w:val="004C6A43"/>
    <w:rsid w:val="004E26FC"/>
    <w:rsid w:val="004F0CE2"/>
    <w:rsid w:val="00506E14"/>
    <w:rsid w:val="00535F2E"/>
    <w:rsid w:val="0054625F"/>
    <w:rsid w:val="00547E28"/>
    <w:rsid w:val="00552D25"/>
    <w:rsid w:val="00557B03"/>
    <w:rsid w:val="00581E25"/>
    <w:rsid w:val="00586995"/>
    <w:rsid w:val="005957CF"/>
    <w:rsid w:val="005A03B4"/>
    <w:rsid w:val="005A0647"/>
    <w:rsid w:val="005A4215"/>
    <w:rsid w:val="005B001E"/>
    <w:rsid w:val="005B0EDA"/>
    <w:rsid w:val="005B7942"/>
    <w:rsid w:val="005C4528"/>
    <w:rsid w:val="005D77C8"/>
    <w:rsid w:val="0060397E"/>
    <w:rsid w:val="00604CC6"/>
    <w:rsid w:val="00613A7E"/>
    <w:rsid w:val="00615974"/>
    <w:rsid w:val="00620FDD"/>
    <w:rsid w:val="00626C6C"/>
    <w:rsid w:val="00637E95"/>
    <w:rsid w:val="00654770"/>
    <w:rsid w:val="0065566D"/>
    <w:rsid w:val="00657426"/>
    <w:rsid w:val="0068432E"/>
    <w:rsid w:val="00691544"/>
    <w:rsid w:val="006B6896"/>
    <w:rsid w:val="006C74FD"/>
    <w:rsid w:val="006E520B"/>
    <w:rsid w:val="006F1518"/>
    <w:rsid w:val="0073054C"/>
    <w:rsid w:val="00730E2F"/>
    <w:rsid w:val="007322BF"/>
    <w:rsid w:val="00733C37"/>
    <w:rsid w:val="00737BB6"/>
    <w:rsid w:val="007422F4"/>
    <w:rsid w:val="0074481D"/>
    <w:rsid w:val="007570EC"/>
    <w:rsid w:val="00764607"/>
    <w:rsid w:val="00772C80"/>
    <w:rsid w:val="007770C2"/>
    <w:rsid w:val="007D40F9"/>
    <w:rsid w:val="007D4E95"/>
    <w:rsid w:val="007E052C"/>
    <w:rsid w:val="007E28D8"/>
    <w:rsid w:val="007E4E1F"/>
    <w:rsid w:val="007E4EDF"/>
    <w:rsid w:val="00800CD6"/>
    <w:rsid w:val="008042CE"/>
    <w:rsid w:val="00805C53"/>
    <w:rsid w:val="00817CAB"/>
    <w:rsid w:val="008418A6"/>
    <w:rsid w:val="0084565B"/>
    <w:rsid w:val="00850CC4"/>
    <w:rsid w:val="008A0792"/>
    <w:rsid w:val="008A4E1F"/>
    <w:rsid w:val="008A77AE"/>
    <w:rsid w:val="008B1B37"/>
    <w:rsid w:val="008C4589"/>
    <w:rsid w:val="008C4BAE"/>
    <w:rsid w:val="008C71D3"/>
    <w:rsid w:val="008E3D7E"/>
    <w:rsid w:val="009016AB"/>
    <w:rsid w:val="00916DDA"/>
    <w:rsid w:val="00934FD1"/>
    <w:rsid w:val="00936E09"/>
    <w:rsid w:val="0094684A"/>
    <w:rsid w:val="00951674"/>
    <w:rsid w:val="00976433"/>
    <w:rsid w:val="009A4F29"/>
    <w:rsid w:val="009A5814"/>
    <w:rsid w:val="009D44DF"/>
    <w:rsid w:val="00A4222F"/>
    <w:rsid w:val="00A439C1"/>
    <w:rsid w:val="00A47A6A"/>
    <w:rsid w:val="00A50343"/>
    <w:rsid w:val="00A57B58"/>
    <w:rsid w:val="00A71144"/>
    <w:rsid w:val="00A71C2C"/>
    <w:rsid w:val="00A82CC6"/>
    <w:rsid w:val="00A8561D"/>
    <w:rsid w:val="00A859A4"/>
    <w:rsid w:val="00A8712D"/>
    <w:rsid w:val="00AA0F8D"/>
    <w:rsid w:val="00AA6CB7"/>
    <w:rsid w:val="00AB1AB3"/>
    <w:rsid w:val="00AC5F36"/>
    <w:rsid w:val="00AD1D93"/>
    <w:rsid w:val="00AE65E8"/>
    <w:rsid w:val="00AF5D6F"/>
    <w:rsid w:val="00B30A94"/>
    <w:rsid w:val="00B40EEE"/>
    <w:rsid w:val="00B42520"/>
    <w:rsid w:val="00B43AF2"/>
    <w:rsid w:val="00B45054"/>
    <w:rsid w:val="00B5080F"/>
    <w:rsid w:val="00B911D3"/>
    <w:rsid w:val="00BD1FB6"/>
    <w:rsid w:val="00BD3F6E"/>
    <w:rsid w:val="00BE1911"/>
    <w:rsid w:val="00BE6F9F"/>
    <w:rsid w:val="00BF7F76"/>
    <w:rsid w:val="00C208F4"/>
    <w:rsid w:val="00C53C2C"/>
    <w:rsid w:val="00C8073C"/>
    <w:rsid w:val="00C93FAB"/>
    <w:rsid w:val="00C94636"/>
    <w:rsid w:val="00CB1DD1"/>
    <w:rsid w:val="00CB392C"/>
    <w:rsid w:val="00CB7D94"/>
    <w:rsid w:val="00CC675C"/>
    <w:rsid w:val="00CD1813"/>
    <w:rsid w:val="00CF07EF"/>
    <w:rsid w:val="00D0406B"/>
    <w:rsid w:val="00D253A6"/>
    <w:rsid w:val="00D323FB"/>
    <w:rsid w:val="00D505A5"/>
    <w:rsid w:val="00D5277C"/>
    <w:rsid w:val="00D728BD"/>
    <w:rsid w:val="00D80E16"/>
    <w:rsid w:val="00D818E9"/>
    <w:rsid w:val="00D81ABC"/>
    <w:rsid w:val="00D81EFE"/>
    <w:rsid w:val="00D926B5"/>
    <w:rsid w:val="00D96222"/>
    <w:rsid w:val="00DA3E3F"/>
    <w:rsid w:val="00DB4030"/>
    <w:rsid w:val="00DB7985"/>
    <w:rsid w:val="00DC1348"/>
    <w:rsid w:val="00DC2A73"/>
    <w:rsid w:val="00DD02A7"/>
    <w:rsid w:val="00DD6D7F"/>
    <w:rsid w:val="00DE458C"/>
    <w:rsid w:val="00DF0BD7"/>
    <w:rsid w:val="00E010D8"/>
    <w:rsid w:val="00E15463"/>
    <w:rsid w:val="00E25C73"/>
    <w:rsid w:val="00E3159F"/>
    <w:rsid w:val="00E40269"/>
    <w:rsid w:val="00E426BA"/>
    <w:rsid w:val="00E51AF7"/>
    <w:rsid w:val="00E66E33"/>
    <w:rsid w:val="00E67A4B"/>
    <w:rsid w:val="00E90C92"/>
    <w:rsid w:val="00ED6F04"/>
    <w:rsid w:val="00EF3B1B"/>
    <w:rsid w:val="00F6157C"/>
    <w:rsid w:val="00F918C6"/>
    <w:rsid w:val="00FA4CDD"/>
    <w:rsid w:val="00FA5148"/>
    <w:rsid w:val="00FA62CB"/>
    <w:rsid w:val="00FC6F60"/>
    <w:rsid w:val="00FD382C"/>
    <w:rsid w:val="00FD3F73"/>
    <w:rsid w:val="00FD7155"/>
    <w:rsid w:val="00FD745B"/>
    <w:rsid w:val="019A79D3"/>
    <w:rsid w:val="0278C105"/>
    <w:rsid w:val="037C31E3"/>
    <w:rsid w:val="052BF414"/>
    <w:rsid w:val="05839716"/>
    <w:rsid w:val="05E70E4F"/>
    <w:rsid w:val="0D09EBCC"/>
    <w:rsid w:val="0D773C69"/>
    <w:rsid w:val="0FDC8D25"/>
    <w:rsid w:val="1014EC95"/>
    <w:rsid w:val="11F6854C"/>
    <w:rsid w:val="12F561F7"/>
    <w:rsid w:val="13BECFFF"/>
    <w:rsid w:val="16FBE08C"/>
    <w:rsid w:val="19D0802E"/>
    <w:rsid w:val="1B646F12"/>
    <w:rsid w:val="1FF73DC6"/>
    <w:rsid w:val="22E743AC"/>
    <w:rsid w:val="252F1262"/>
    <w:rsid w:val="263C94BF"/>
    <w:rsid w:val="269EFCFE"/>
    <w:rsid w:val="2869CDFD"/>
    <w:rsid w:val="2AD92D34"/>
    <w:rsid w:val="2B30FDDB"/>
    <w:rsid w:val="2B8C9D7B"/>
    <w:rsid w:val="2E79CF1C"/>
    <w:rsid w:val="2ED9F147"/>
    <w:rsid w:val="2EE61C06"/>
    <w:rsid w:val="301FB01C"/>
    <w:rsid w:val="31619715"/>
    <w:rsid w:val="3331818A"/>
    <w:rsid w:val="3368FCCF"/>
    <w:rsid w:val="33AD626A"/>
    <w:rsid w:val="33E60E24"/>
    <w:rsid w:val="349937D7"/>
    <w:rsid w:val="356F179F"/>
    <w:rsid w:val="38B2BDAA"/>
    <w:rsid w:val="39207E32"/>
    <w:rsid w:val="3953809D"/>
    <w:rsid w:val="3AEF50FE"/>
    <w:rsid w:val="3BF52657"/>
    <w:rsid w:val="3E2EDF46"/>
    <w:rsid w:val="3F1AB4B3"/>
    <w:rsid w:val="40D43565"/>
    <w:rsid w:val="410FC38E"/>
    <w:rsid w:val="42376187"/>
    <w:rsid w:val="42D26E05"/>
    <w:rsid w:val="42F594A1"/>
    <w:rsid w:val="444AAAE0"/>
    <w:rsid w:val="446E3E66"/>
    <w:rsid w:val="4527981C"/>
    <w:rsid w:val="45427B22"/>
    <w:rsid w:val="4621C346"/>
    <w:rsid w:val="477DFCFD"/>
    <w:rsid w:val="479A7687"/>
    <w:rsid w:val="4B8725C4"/>
    <w:rsid w:val="4B997C6E"/>
    <w:rsid w:val="4DE9E661"/>
    <w:rsid w:val="4E6E1883"/>
    <w:rsid w:val="4F37868B"/>
    <w:rsid w:val="542DF8BD"/>
    <w:rsid w:val="5519EACD"/>
    <w:rsid w:val="55FA73FC"/>
    <w:rsid w:val="56549CE9"/>
    <w:rsid w:val="56E8E2F4"/>
    <w:rsid w:val="5854528C"/>
    <w:rsid w:val="58715B1B"/>
    <w:rsid w:val="5A74CE4B"/>
    <w:rsid w:val="5AC3EE84"/>
    <w:rsid w:val="5AC93B9A"/>
    <w:rsid w:val="5BFF0948"/>
    <w:rsid w:val="5C3CB316"/>
    <w:rsid w:val="5E6D1EED"/>
    <w:rsid w:val="5E7591E8"/>
    <w:rsid w:val="5E8DB402"/>
    <w:rsid w:val="5F6C6931"/>
    <w:rsid w:val="617E8587"/>
    <w:rsid w:val="626D6232"/>
    <w:rsid w:val="628B1283"/>
    <w:rsid w:val="67355A72"/>
    <w:rsid w:val="688CC04C"/>
    <w:rsid w:val="68928B7E"/>
    <w:rsid w:val="6AF211F5"/>
    <w:rsid w:val="6B04A6F4"/>
    <w:rsid w:val="6BA74B9C"/>
    <w:rsid w:val="6BBEBA23"/>
    <w:rsid w:val="6BEC4F9A"/>
    <w:rsid w:val="6C144478"/>
    <w:rsid w:val="6C65704D"/>
    <w:rsid w:val="6F4BE53A"/>
    <w:rsid w:val="70323160"/>
    <w:rsid w:val="70CE390D"/>
    <w:rsid w:val="7247D48F"/>
    <w:rsid w:val="72724B25"/>
    <w:rsid w:val="735E2092"/>
    <w:rsid w:val="739F2F89"/>
    <w:rsid w:val="74FE2105"/>
    <w:rsid w:val="758F95B8"/>
    <w:rsid w:val="7631C473"/>
    <w:rsid w:val="7695C154"/>
    <w:rsid w:val="77FAD6A8"/>
    <w:rsid w:val="7A4D7AA6"/>
    <w:rsid w:val="7B33E36E"/>
    <w:rsid w:val="7DE98DAC"/>
    <w:rsid w:val="7E6E4B2D"/>
    <w:rsid w:val="7F20E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8F949"/>
  <w15:docId w15:val="{C37AB1BF-3F66-461E-A76A-C20B53E4A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sz w:val="3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i/>
      <w:iCs/>
      <w:sz w:val="2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Arial" w:hAnsi="Arial" w:cs="Arial"/>
      <w:b/>
      <w:bCs/>
      <w:sz w:val="26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Arial" w:hAnsi="Arial" w:cs="Arial"/>
      <w:b/>
      <w:bCs/>
      <w:sz w:val="26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 w:cs="Arial"/>
      <w:i/>
      <w:iCs/>
      <w:sz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F1905"/>
    <w:rPr>
      <w:b/>
      <w:bCs/>
    </w:rPr>
  </w:style>
  <w:style w:type="character" w:styleId="CommentReference">
    <w:name w:val="annotation reference"/>
    <w:basedOn w:val="DefaultParagraphFont"/>
    <w:semiHidden/>
    <w:unhideWhenUsed/>
    <w:rsid w:val="00E3159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E315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3159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315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315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desktop\QP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4d39564-c611-4e5b-9d3b-56140834b01b">
      <UserInfo>
        <DisplayName>RADHIKA R</DisplayName>
        <AccountId>30</AccountId>
        <AccountType/>
      </UserInfo>
      <UserInfo>
        <DisplayName>Mythili Devi P</DisplayName>
        <AccountId>515</AccountId>
        <AccountType/>
      </UserInfo>
      <UserInfo>
        <DisplayName>Devi M</DisplayName>
        <AccountId>517</AccountId>
        <AccountType/>
      </UserInfo>
      <UserInfo>
        <DisplayName>VINITHA M</DisplayName>
        <AccountId>13</AccountId>
        <AccountType/>
      </UserInfo>
      <UserInfo>
        <DisplayName>MAGDALENE CLIPITHA DOMINIC</DisplayName>
        <AccountId>48</AccountId>
        <AccountType/>
      </UserInfo>
      <UserInfo>
        <DisplayName>SRIDEVI</DisplayName>
        <AccountId>36</AccountId>
        <AccountType/>
      </UserInfo>
      <UserInfo>
        <DisplayName>EMMANUEL DANIEL</DisplayName>
        <AccountId>45</AccountId>
        <AccountType/>
      </UserInfo>
      <UserInfo>
        <DisplayName>LEO GERTRUDE</DisplayName>
        <AccountId>26</AccountId>
        <AccountType/>
      </UserInfo>
      <UserInfo>
        <DisplayName>Prashant Kumar Choudhary</DisplayName>
        <AccountId>35</AccountId>
        <AccountType/>
      </UserInfo>
      <UserInfo>
        <DisplayName>Shafeeqe Abdul Kader P K</DisplayName>
        <AccountId>168</AccountId>
        <AccountType/>
      </UserInfo>
      <UserInfo>
        <DisplayName>VENUGOPAL S</DisplayName>
        <AccountId>39</AccountId>
        <AccountType/>
      </UserInfo>
      <UserInfo>
        <DisplayName>Hari S  Nair</DisplayName>
        <AccountId>553</AccountId>
        <AccountType/>
      </UserInfo>
      <UserInfo>
        <DisplayName>Preetha  K V</DisplayName>
        <AccountId>44</AccountId>
        <AccountType/>
      </UserInfo>
      <UserInfo>
        <DisplayName>Balu N</DisplayName>
        <AccountId>533</AccountId>
        <AccountType/>
      </UserInfo>
      <UserInfo>
        <DisplayName>Lakshmi Narasimhan</DisplayName>
        <AccountId>514</AccountId>
        <AccountType/>
      </UserInfo>
      <UserInfo>
        <DisplayName>SANJU T</DisplayName>
        <AccountId>33</AccountId>
        <AccountType/>
      </UserInfo>
      <UserInfo>
        <DisplayName>SUNILJOGHEE G</DisplayName>
        <AccountId>19</AccountId>
        <AccountType/>
      </UserInfo>
      <UserInfo>
        <DisplayName>SUMATHY N</DisplayName>
        <AccountId>24</AccountId>
        <AccountType/>
      </UserInfo>
      <UserInfo>
        <DisplayName>SWAGATA GHOSH</DisplayName>
        <AccountId>38</AccountId>
        <AccountType/>
      </UserInfo>
      <UserInfo>
        <DisplayName>SUDALAIMANI P</DisplayName>
        <AccountId>29</AccountId>
        <AccountType/>
      </UserInfo>
      <UserInfo>
        <DisplayName>Clifford Chetan Ambler</DisplayName>
        <AccountId>537</AccountId>
        <AccountType/>
      </UserInfo>
      <UserInfo>
        <DisplayName>Gnanaprakash C</DisplayName>
        <AccountId>163</AccountId>
        <AccountType/>
      </UserInfo>
      <UserInfo>
        <DisplayName>DAYALARAJAN</DisplayName>
        <AccountId>12</AccountId>
        <AccountType/>
      </UserInfo>
      <UserInfo>
        <DisplayName>KARUNASHREE V S</DisplayName>
        <AccountId>34</AccountId>
        <AccountType/>
      </UserInfo>
      <UserInfo>
        <DisplayName>Dr.Devika.P</DisplayName>
        <AccountId>167</AccountId>
        <AccountType/>
      </UserInfo>
      <UserInfo>
        <DisplayName>DHORAI MURUGAN J</DisplayName>
        <AccountId>21</AccountId>
        <AccountType/>
      </UserInfo>
      <UserInfo>
        <DisplayName>SuganthaMani C V</DisplayName>
        <AccountId>559</AccountId>
        <AccountType/>
      </UserInfo>
      <UserInfo>
        <DisplayName>GAWTHAMAN M</DisplayName>
        <AccountId>22</AccountId>
        <AccountType/>
      </UserInfo>
      <UserInfo>
        <DisplayName>Padma P V</DisplayName>
        <AccountId>523</AccountId>
        <AccountType/>
      </UserInfo>
      <UserInfo>
        <DisplayName>KEERTHI B S</DisplayName>
        <AccountId>17</AccountId>
        <AccountType/>
      </UserInfo>
      <UserInfo>
        <DisplayName>Gayathri N</DisplayName>
        <AccountId>522</AccountId>
        <AccountType/>
      </UserInfo>
      <UserInfo>
        <DisplayName>PRANAVAKUMAR R</DisplayName>
        <AccountId>14</AccountId>
        <AccountType/>
      </UserInfo>
      <UserInfo>
        <DisplayName>MAHESHWARI H</DisplayName>
        <AccountId>23</AccountId>
        <AccountType/>
      </UserInfo>
      <UserInfo>
        <DisplayName>Sahana U</DisplayName>
        <AccountId>531</AccountId>
        <AccountType/>
      </UserInfo>
      <UserInfo>
        <DisplayName>Manicka Mahesh N</DisplayName>
        <AccountId>527</AccountId>
        <AccountType/>
      </UserInfo>
      <UserInfo>
        <DisplayName>SUNDARA VARDHAN T</DisplayName>
        <AccountId>18</AccountId>
        <AccountType/>
      </UserInfo>
      <UserInfo>
        <DisplayName>SHANTHI S</DisplayName>
        <AccountId>42</AccountId>
        <AccountType/>
      </UserInfo>
      <UserInfo>
        <DisplayName>NANDHINI DEVI</DisplayName>
        <AccountId>20</AccountId>
        <AccountType/>
      </UserInfo>
      <UserInfo>
        <DisplayName>Kamala Kannan</DisplayName>
        <AccountId>511</AccountId>
        <AccountType/>
      </UserInfo>
      <UserInfo>
        <DisplayName>Nirmalbabu Dwivedi</DisplayName>
        <AccountId>519</AccountId>
        <AccountType/>
      </UserInfo>
      <UserInfo>
        <DisplayName>MAKKALANBAN D S</DisplayName>
        <AccountId>40</AccountId>
        <AccountType/>
      </UserInfo>
      <UserInfo>
        <DisplayName>Rakhi L Lalwani</DisplayName>
        <AccountId>516</AccountId>
        <AccountType/>
      </UserInfo>
      <UserInfo>
        <DisplayName>Deepa K</DisplayName>
        <AccountId>521</AccountId>
        <AccountType/>
      </UserInfo>
      <UserInfo>
        <DisplayName>MARY LOUIS L</DisplayName>
        <AccountId>32</AccountId>
        <AccountType/>
      </UserInfo>
      <UserInfo>
        <DisplayName>Midhun Krishnan V</DisplayName>
        <AccountId>518</AccountId>
        <AccountType/>
      </UserInfo>
      <UserInfo>
        <DisplayName>Aswathy M V D</DisplayName>
        <AccountId>43</AccountId>
        <AccountType/>
      </UserInfo>
      <UserInfo>
        <DisplayName>JAGATHEESHWARI R</DisplayName>
        <AccountId>31</AccountId>
        <AccountType/>
      </UserInfo>
      <UserInfo>
        <DisplayName>Muthulekshmi S</DisplayName>
        <AccountId>520</AccountId>
        <AccountType/>
      </UserInfo>
      <UserInfo>
        <DisplayName>Hari M G</DisplayName>
        <AccountId>513</AccountId>
        <AccountType/>
      </UserInfo>
      <UserInfo>
        <DisplayName>Vignesh K R</DisplayName>
        <AccountId>512</AccountId>
        <AccountType/>
      </UserInfo>
      <UserInfo>
        <DisplayName>VIJILA EDWIN KENNEDY</DisplayName>
        <AccountId>3</AccountId>
        <AccountType/>
      </UserInfo>
      <UserInfo>
        <DisplayName>ANANDHA KARTHIK</DisplayName>
        <AccountId>25</AccountId>
        <AccountType/>
      </UserInfo>
    </SharedWithUsers>
    <lcf76f155ced4ddcb4097134ff3c332f xmlns="29a12b90-5274-4494-ad27-8a47d3f99974">
      <Terms xmlns="http://schemas.microsoft.com/office/infopath/2007/PartnerControls"/>
    </lcf76f155ced4ddcb4097134ff3c332f>
    <TaxCatchAll xmlns="64d39564-c611-4e5b-9d3b-56140834b01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DC1583484322478667C140C9B858CD" ma:contentTypeVersion="18" ma:contentTypeDescription="Create a new document." ma:contentTypeScope="" ma:versionID="7a9bb1fb99801850c9b43f37956ade57">
  <xsd:schema xmlns:xsd="http://www.w3.org/2001/XMLSchema" xmlns:xs="http://www.w3.org/2001/XMLSchema" xmlns:p="http://schemas.microsoft.com/office/2006/metadata/properties" xmlns:ns2="29a12b90-5274-4494-ad27-8a47d3f99974" xmlns:ns3="64d39564-c611-4e5b-9d3b-56140834b01b" targetNamespace="http://schemas.microsoft.com/office/2006/metadata/properties" ma:root="true" ma:fieldsID="4e5562dedb43413e851c36f21a3fcf6d" ns2:_="" ns3:_="">
    <xsd:import namespace="29a12b90-5274-4494-ad27-8a47d3f99974"/>
    <xsd:import namespace="64d39564-c611-4e5b-9d3b-56140834b0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12b90-5274-4494-ad27-8a47d3f999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d39564-c611-4e5b-9d3b-56140834b01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64ea4f9-b505-48e8-abd3-5f04a9c85af1}" ma:internalName="TaxCatchAll" ma:showField="CatchAllData" ma:web="64d39564-c611-4e5b-9d3b-56140834b0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A36F40-4C2D-43CE-A8EA-EF2A91A9806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5B3DBE-B3C7-466D-8216-F269B2C43888}">
  <ds:schemaRefs>
    <ds:schemaRef ds:uri="http://schemas.microsoft.com/office/2006/metadata/properties"/>
    <ds:schemaRef ds:uri="http://schemas.microsoft.com/office/infopath/2007/PartnerControls"/>
    <ds:schemaRef ds:uri="64d39564-c611-4e5b-9d3b-56140834b01b"/>
    <ds:schemaRef ds:uri="29a12b90-5274-4494-ad27-8a47d3f99974"/>
  </ds:schemaRefs>
</ds:datastoreItem>
</file>

<file path=customXml/itemProps4.xml><?xml version="1.0" encoding="utf-8"?>
<ds:datastoreItem xmlns:ds="http://schemas.openxmlformats.org/officeDocument/2006/customXml" ds:itemID="{B36A99B4-40D4-4D7E-B075-560E71907E3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CDF151D-A5FC-4DCF-9A23-40654C6B97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a12b90-5274-4494-ad27-8a47d3f99974"/>
    <ds:schemaRef ds:uri="64d39564-c611-4e5b-9d3b-56140834b0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QP TEMPLATE</Template>
  <TotalTime>37</TotalTime>
  <Pages>2</Pages>
  <Words>182</Words>
  <Characters>1004</Characters>
  <Application>Microsoft Office Word</Application>
  <DocSecurity>0</DocSecurity>
  <Lines>222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KCLAS</vt:lpstr>
    </vt:vector>
  </TitlesOfParts>
  <Company>Nov.2011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KCLAS</dc:title>
  <dc:subject/>
  <dc:creator>ismail - [2010]</dc:creator>
  <cp:keywords/>
  <cp:lastModifiedBy>Edric Jeffrey Sam S. 23BDS014</cp:lastModifiedBy>
  <cp:revision>6</cp:revision>
  <cp:lastPrinted>2005-10-11T16:40:00Z</cp:lastPrinted>
  <dcterms:created xsi:type="dcterms:W3CDTF">2025-07-14T03:35:00Z</dcterms:created>
  <dcterms:modified xsi:type="dcterms:W3CDTF">2025-09-29T06:14:00Z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0x010100FEDC1583484322478667C140C9B858CD</vt:lpwstr>
  </property>
  <property fmtid="{D5CDD505-2E9C-101B-9397-08002B2CF9AE}" pid="3" name="MediaServiceImageTags">
    <vt:lpwstr/>
  </property>
</Properties>
</file>